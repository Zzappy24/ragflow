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B787" w14:textId="527D2044" w:rsidR="003F66CE" w:rsidRPr="003F66CE" w:rsidRDefault="00A67CCA" w:rsidP="003F66CE">
      <w:pPr>
        <w:jc w:val="center"/>
        <w:rPr>
          <w:rFonts w:ascii="Segoe UI Semibold" w:hAnsi="Segoe UI Semibold" w:cs="Segoe UI Semibold"/>
          <w:smallCaps/>
          <w:color w:val="234568"/>
          <w:sz w:val="48"/>
          <w:szCs w:val="48"/>
        </w:rPr>
      </w:pPr>
      <w:r>
        <w:rPr>
          <w:rFonts w:ascii="Segoe UI Semibold" w:hAnsi="Segoe UI Semibold" w:cs="Segoe UI Semibold"/>
          <w:smallCaps/>
          <w:color w:val="234568"/>
          <w:sz w:val="48"/>
          <w:szCs w:val="48"/>
        </w:rPr>
        <w:t>{{ procedure_name }}</w:t>
      </w:r>
      <w:proofErr w:type="spellStart"/>
      <w:r>
        <w:rPr>
          <w:rFonts w:ascii="Segoe UI Semibold" w:hAnsi="Segoe UI Semibold" w:cs="Segoe UI Semibold"/>
          <w:smallCaps/>
          <w:color w:val="234568"/>
          <w:sz w:val="48"/>
          <w:szCs w:val="48"/>
        </w:rPr>
      </w:r>
      <w:proofErr w:type="spellEnd"/>
    </w:p>
    <w:p w14:paraId="2C0DB6DA" w14:textId="77777777" w:rsidR="00D363B6" w:rsidRPr="00D15C0D" w:rsidRDefault="00D363B6">
      <w:pPr>
        <w:rPr>
          <w:rFonts w:ascii="Segoe UI" w:hAnsi="Segoe UI" w:cs="Segoe UI"/>
        </w:rPr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3049"/>
        <w:gridCol w:w="7436"/>
      </w:tblGrid>
      <w:tr w:rsidR="00D479B6" w:rsidRPr="00BD4B32" w14:paraId="1D435A9A" w14:textId="77777777" w:rsidTr="003F66CE">
        <w:trPr>
          <w:trHeight w:val="284"/>
        </w:trPr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34568"/>
          </w:tcPr>
          <w:p w14:paraId="1307C4D9" w14:textId="758B3BDB" w:rsidR="00D479B6" w:rsidRPr="00BD4B32" w:rsidRDefault="007D7F08" w:rsidP="00D479B6">
            <w:pPr>
              <w:jc w:val="center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bookmarkStart w:id="0" w:name="_Hlk222478562"/>
            <w:r w:rsidRPr="00BD4B32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FINALITE ET BENEFICIAIRES</w:t>
            </w:r>
          </w:p>
        </w:tc>
        <w:tc>
          <w:tcPr>
            <w:tcW w:w="74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178483" w14:textId="77777777" w:rsidR="00D479B6" w:rsidRPr="00BD4B32" w:rsidRDefault="00D479B6" w:rsidP="00D479B6">
            <w:pPr>
              <w:jc w:val="center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</w:p>
        </w:tc>
      </w:tr>
      <w:tr w:rsidR="007D7F08" w:rsidRPr="00BD4B32" w14:paraId="358FB60D" w14:textId="77777777" w:rsidTr="00CD1462">
        <w:trPr>
          <w:trHeight w:val="284"/>
        </w:trPr>
        <w:tc>
          <w:tcPr>
            <w:tcW w:w="10485" w:type="dxa"/>
            <w:gridSpan w:val="2"/>
            <w:tcBorders>
              <w:top w:val="nil"/>
            </w:tcBorders>
            <w:shd w:val="clear" w:color="auto" w:fill="2D6DBB"/>
          </w:tcPr>
          <w:p w14:paraId="06563DDB" w14:textId="46D12C6E" w:rsidR="007D7F08" w:rsidRPr="00BD4B32" w:rsidRDefault="007D7F08" w:rsidP="007D7F08">
            <w:pPr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BENEFICIAIRES</w:t>
            </w:r>
          </w:p>
        </w:tc>
      </w:tr>
      <w:tr w:rsidR="007D7F08" w:rsidRPr="00BD4B32" w14:paraId="2C9BA7A7" w14:textId="77777777" w:rsidTr="00276DCA">
        <w:trPr>
          <w:trHeight w:val="284"/>
        </w:trPr>
        <w:tc>
          <w:tcPr>
            <w:tcW w:w="10485" w:type="dxa"/>
            <w:gridSpan w:val="2"/>
          </w:tcPr>
          <w:p w14:paraId="4D352130" w14:textId="3B79DAED" w:rsidR="007D7F08" w:rsidRDefault="00A67CCA" w:rsidP="007D7F08">
            <w:pPr>
              <w:rPr>
                <w:rFonts w:ascii="Segoe UI" w:hAnsi="Segoe UI" w:cs="Segoe UI"/>
              </w:rPr>
            </w:pPr>
            <w:r>
              <w:t>{%p for b in beneficiaires %}</w:t>
            </w:r>
          </w:p>
          <w:p w14:paraId="4D352130" w14:textId="3B79DAED" w:rsidR="007D7F08" w:rsidRDefault="00A67CCA" w:rsidP="007D7F08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 {{ b }}</w:t>
            </w:r>
          </w:p>
          <w:p w14:paraId="4D352130" w14:textId="3B79DAED" w:rsidR="007D7F08" w:rsidRDefault="00A67CCA" w:rsidP="007D7F08">
            <w:pPr>
              <w:rPr>
                <w:rFonts w:ascii="Segoe UI" w:hAnsi="Segoe UI" w:cs="Segoe UI"/>
              </w:rPr>
            </w:pPr>
            <w:r>
              <w:t>{%p endfor %}</w:t>
            </w:r>
          </w:p>
          <w:p w14:paraId="4D0AA653" w14:textId="70AA27EB" w:rsidR="007D7F08" w:rsidRPr="00D15C0D" w:rsidRDefault="007D7F08" w:rsidP="007D7F08">
            <w:pPr>
              <w:rPr>
                <w:rFonts w:ascii="Segoe UI" w:hAnsi="Segoe UI" w:cs="Segoe UI"/>
              </w:rPr>
            </w:pPr>
          </w:p>
        </w:tc>
      </w:tr>
      <w:tr w:rsidR="007D7F08" w:rsidRPr="00BD4B32" w14:paraId="255DF476" w14:textId="77777777" w:rsidTr="00023A18">
        <w:trPr>
          <w:trHeight w:val="284"/>
        </w:trPr>
        <w:tc>
          <w:tcPr>
            <w:tcW w:w="10485" w:type="dxa"/>
            <w:gridSpan w:val="2"/>
            <w:tcBorders>
              <w:top w:val="nil"/>
            </w:tcBorders>
            <w:shd w:val="clear" w:color="auto" w:fill="2D6DBB"/>
          </w:tcPr>
          <w:p w14:paraId="0A52CBB7" w14:textId="487AA1F0" w:rsidR="007D7F08" w:rsidRPr="00BD4B32" w:rsidRDefault="007D7F08" w:rsidP="007D7F08">
            <w:pPr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FINALITE</w:t>
            </w:r>
          </w:p>
        </w:tc>
      </w:tr>
      <w:tr w:rsidR="007D7F08" w:rsidRPr="00BD4B32" w14:paraId="24B14A81" w14:textId="77777777" w:rsidTr="004E3552">
        <w:trPr>
          <w:trHeight w:val="578"/>
        </w:trPr>
        <w:tc>
          <w:tcPr>
            <w:tcW w:w="10485" w:type="dxa"/>
            <w:gridSpan w:val="2"/>
          </w:tcPr>
          <w:p w14:paraId="0F5DC76D" w14:textId="4DCB2DCF" w:rsidR="007D7F08" w:rsidRPr="00BD4B32" w:rsidRDefault="00A67CCA" w:rsidP="00D15C0D">
            <w:pPr>
              <w:pStyle w:val="TexteTitre1"/>
              <w:spacing w:after="0"/>
            </w:pPr>
            <w:r>
              <w:t>- {{ finalite }}</w:t>
            </w:r>
          </w:p>
          <w:p w14:paraId="4F2A4BF8" w14:textId="208D0368" w:rsidR="007D7F08" w:rsidRPr="00D15C0D" w:rsidRDefault="007D7F08" w:rsidP="00023A18">
            <w:pPr>
              <w:rPr>
                <w:rFonts w:ascii="Segoe UI" w:hAnsi="Segoe UI" w:cs="Segoe UI"/>
              </w:rPr>
            </w:pPr>
          </w:p>
        </w:tc>
      </w:tr>
      <w:bookmarkEnd w:id="0"/>
    </w:tbl>
    <w:p w14:paraId="4903D2C9" w14:textId="77777777" w:rsidR="007D7F08" w:rsidRPr="00D15C0D" w:rsidRDefault="007D7F08" w:rsidP="007D7F08">
      <w:pPr>
        <w:rPr>
          <w:rFonts w:ascii="Segoe UI" w:hAnsi="Segoe UI" w:cs="Segoe UI"/>
        </w:rPr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1133"/>
        <w:gridCol w:w="1432"/>
        <w:gridCol w:w="531"/>
        <w:gridCol w:w="1672"/>
        <w:gridCol w:w="2059"/>
        <w:gridCol w:w="3658"/>
      </w:tblGrid>
      <w:tr w:rsidR="007D7F08" w:rsidRPr="00BD4B32" w14:paraId="555BA2F5" w14:textId="77777777" w:rsidTr="00023A18">
        <w:trPr>
          <w:trHeight w:val="284"/>
        </w:trPr>
        <w:tc>
          <w:tcPr>
            <w:tcW w:w="3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34568"/>
          </w:tcPr>
          <w:p w14:paraId="316456B1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  <w:t>SUIVI DES MODIFICATIONS</w:t>
            </w:r>
          </w:p>
        </w:tc>
        <w:tc>
          <w:tcPr>
            <w:tcW w:w="74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5E9A8A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</w:p>
        </w:tc>
      </w:tr>
      <w:tr w:rsidR="007D7F08" w:rsidRPr="00BD4B32" w14:paraId="2D5C5BDD" w14:textId="77777777" w:rsidTr="00023A18">
        <w:trPr>
          <w:trHeight w:val="284"/>
        </w:trPr>
        <w:tc>
          <w:tcPr>
            <w:tcW w:w="1078" w:type="dxa"/>
            <w:tcBorders>
              <w:top w:val="nil"/>
            </w:tcBorders>
            <w:shd w:val="clear" w:color="auto" w:fill="2D6DBB"/>
          </w:tcPr>
          <w:p w14:paraId="3787708A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437" w:type="dxa"/>
            <w:tcBorders>
              <w:top w:val="nil"/>
            </w:tcBorders>
            <w:shd w:val="clear" w:color="auto" w:fill="2D6DBB"/>
          </w:tcPr>
          <w:p w14:paraId="61F5284F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Révision</w:t>
            </w:r>
          </w:p>
        </w:tc>
        <w:tc>
          <w:tcPr>
            <w:tcW w:w="2217" w:type="dxa"/>
            <w:gridSpan w:val="2"/>
            <w:tcBorders>
              <w:top w:val="nil"/>
            </w:tcBorders>
            <w:shd w:val="clear" w:color="auto" w:fill="2D6DBB"/>
          </w:tcPr>
          <w:p w14:paraId="15185829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Auteur</w:t>
            </w:r>
          </w:p>
        </w:tc>
        <w:tc>
          <w:tcPr>
            <w:tcW w:w="2067" w:type="dxa"/>
            <w:tcBorders>
              <w:top w:val="nil"/>
            </w:tcBorders>
            <w:shd w:val="clear" w:color="auto" w:fill="2D6DBB"/>
          </w:tcPr>
          <w:p w14:paraId="61FAE13A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Approbateur</w:t>
            </w:r>
          </w:p>
        </w:tc>
        <w:tc>
          <w:tcPr>
            <w:tcW w:w="3686" w:type="dxa"/>
            <w:tcBorders>
              <w:top w:val="nil"/>
            </w:tcBorders>
            <w:shd w:val="clear" w:color="auto" w:fill="2D6DBB"/>
          </w:tcPr>
          <w:p w14:paraId="709F6115" w14:textId="77777777" w:rsidR="007D7F08" w:rsidRPr="00BD4B32" w:rsidRDefault="007D7F08" w:rsidP="00023A18">
            <w:pPr>
              <w:jc w:val="center"/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</w:pPr>
            <w:r w:rsidRPr="00BD4B32">
              <w:rPr>
                <w:rFonts w:ascii="Segoe UI" w:hAnsi="Segoe UI" w:cs="Segoe UI"/>
                <w:smallCaps/>
                <w:color w:val="FFFFFF" w:themeColor="background1"/>
                <w:sz w:val="20"/>
                <w:szCs w:val="20"/>
              </w:rPr>
              <w:t>Nature</w:t>
            </w:r>
          </w:p>
        </w:tc>
      </w:tr>
      <w:tr w:rsidR="007D7F08" w:rsidRPr="00BD4B32" w14:paraId="0757EBE4" w14:textId="77777777" w:rsidTr="00023A18">
        <w:trPr>
          <w:trHeight w:val="284"/>
        </w:trPr>
        <w:tc>
          <w:tcPr>
            <w:tcW w:w="1078" w:type="dxa"/>
          </w:tcPr>
          <w:p w14:paraId="4B3D033A" w14:textId="77777777" w:rsidR="007D7F08" w:rsidRPr="00BD4B32" w:rsidRDefault="007D7F08" w:rsidP="00023A18">
            <w:pPr>
              <w:rPr>
                <w:rFonts w:ascii="Segoe UI" w:hAnsi="Segoe UI" w:cs="Segoe UI"/>
                <w:sz w:val="18"/>
                <w:szCs w:val="18"/>
              </w:rPr>
            </w:pPr>
            <w:r w:rsidRPr="00BD4B32">
              <w:rPr>
                <w:rFonts w:ascii="Segoe UI" w:hAnsi="Segoe UI" w:cs="Segoe UI"/>
                <w:sz w:val="18"/>
                <w:szCs w:val="18"/>
              </w:rPr>
              <w:t>{{ revision_date }}</w:t>
            </w:r>
          </w:p>
        </w:tc>
        <w:tc>
          <w:tcPr>
            <w:tcW w:w="1437" w:type="dxa"/>
          </w:tcPr>
          <w:p w14:paraId="7EB1AF05" w14:textId="77777777" w:rsidR="007D7F08" w:rsidRPr="00BD4B32" w:rsidRDefault="007D7F08" w:rsidP="00023A18">
            <w:pPr>
              <w:rPr>
                <w:rFonts w:ascii="Segoe UI" w:hAnsi="Segoe UI" w:cs="Segoe UI"/>
                <w:sz w:val="18"/>
                <w:szCs w:val="18"/>
              </w:rPr>
            </w:pPr>
            <w:r w:rsidRPr="00BD4B32">
              <w:rPr>
                <w:rFonts w:ascii="Segoe UI" w:hAnsi="Segoe UI" w:cs="Segoe UI"/>
                <w:sz w:val="18"/>
                <w:szCs w:val="18"/>
              </w:rPr>
              <w:t>{{ revision_number }}</w:t>
            </w:r>
          </w:p>
        </w:tc>
        <w:tc>
          <w:tcPr>
            <w:tcW w:w="2217" w:type="dxa"/>
            <w:gridSpan w:val="2"/>
          </w:tcPr>
          <w:p w14:paraId="019442B0" w14:textId="51B631B5" w:rsidR="007D7F08" w:rsidRPr="00BD4B32" w:rsidRDefault="00A67CCA" w:rsidP="00023A18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{{ revision_auteur }}</w:t>
            </w:r>
          </w:p>
        </w:tc>
        <w:tc>
          <w:tcPr>
            <w:tcW w:w="2067" w:type="dxa"/>
          </w:tcPr>
          <w:p w14:paraId="2FCF14C2" w14:textId="687E03A1" w:rsidR="007D7F08" w:rsidRPr="00BD4B32" w:rsidRDefault="00A67CCA" w:rsidP="00023A18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{{ revision_approbateur }}</w:t>
            </w:r>
          </w:p>
        </w:tc>
        <w:tc>
          <w:tcPr>
            <w:tcW w:w="3686" w:type="dxa"/>
          </w:tcPr>
          <w:p w14:paraId="365C2082" w14:textId="77777777" w:rsidR="007D7F08" w:rsidRPr="00BD4B32" w:rsidRDefault="007D7F08" w:rsidP="00023A18">
            <w:pPr>
              <w:rPr>
                <w:rFonts w:ascii="Segoe UI" w:hAnsi="Segoe UI" w:cs="Segoe UI"/>
                <w:sz w:val="18"/>
                <w:szCs w:val="18"/>
              </w:rPr>
            </w:pPr>
            <w:r w:rsidRPr="00BD4B32">
              <w:rPr>
                <w:rFonts w:ascii="Segoe UI" w:hAnsi="Segoe UI" w:cs="Segoe UI"/>
                <w:sz w:val="18"/>
                <w:szCs w:val="18"/>
              </w:rPr>
              <w:t>{{ revision_nature }}</w:t>
            </w:r>
          </w:p>
        </w:tc>
      </w:tr>
    </w:tbl>
    <w:p w14:paraId="6CC735B5" w14:textId="77777777" w:rsidR="007D7F08" w:rsidRPr="00D15C0D" w:rsidRDefault="007D7F08" w:rsidP="007D7F08">
      <w:pPr>
        <w:rPr>
          <w:rFonts w:ascii="Segoe UI" w:hAnsi="Segoe UI" w:cs="Segoe UI"/>
        </w:rPr>
      </w:pPr>
    </w:p>
    <w:p w14:paraId="5F31E379" w14:textId="0D1054A0" w:rsidR="00660C2F" w:rsidRDefault="00A67CCA" w:rsidP="00660C2F">
      <w:pPr>
        <w:pStyle w:val="Titre1"/>
      </w:pPr>
      <w:r>
        <w:t>{%p for s in sections %}</w:t>
      </w:r>
    </w:p>
    <w:p w14:paraId="5F31E379" w14:textId="0D1054A0" w:rsidR="00660C2F" w:rsidRDefault="00A67CCA" w:rsidP="00660C2F">
      <w:pPr>
        <w:pStyle w:val="Titre1"/>
      </w:pPr>
      <w:r>
        <w:t>{{ s.titre }}</w:t>
      </w:r>
    </w:p>
    <w:p w14:paraId="640DBF5C" w14:textId="32CEE860" w:rsidR="00C9323E" w:rsidRDefault="00A67CCA" w:rsidP="00C9323E">
      <w:pPr>
        <w:pStyle w:val="TexteTitre1"/>
      </w:pPr>
      <w:proofErr w:type="spellStart"/>
      <w:r>
        <w:t>{{ s.intro }}</w:t>
      </w:r>
      <w:proofErr w:type="spellEnd"/>
      <w:r w:rsidR="00C9323E"/>
    </w:p>
    <w:p w14:paraId="451AA94E" w14:textId="77777777" w:rsidR="00A67CCA" w:rsidRDefault="00A67CCA" w:rsidP="00C9323E">
      <w:pPr>
        <w:pStyle w:val="TexteTitre1"/>
        <w:numPr>
          <w:ilvl w:val="0"/>
          <w:numId w:val="69"/>
        </w:numPr>
        <w:spacing w:after="0"/>
        <w:ind w:left="714" w:hanging="357"/>
      </w:pPr>
      <w:proofErr w:type="spellStart"/>
      <w:proofErr w:type="spellEnd"/>
      <w:r>
        <w:t>{%p for puce in s.puces %}</w:t>
      </w:r>
    </w:p>
    <w:p w14:paraId="451AA94E" w14:textId="77777777" w:rsidR="00A67CCA" w:rsidRDefault="00A67CCA" w:rsidP="00C9323E">
      <w:pPr>
        <w:pStyle w:val="TexteTitre1"/>
        <w:numPr>
          <w:ilvl w:val="0"/>
          <w:numId w:val="69"/>
        </w:numPr>
        <w:spacing w:after="0"/>
        <w:ind w:left="714" w:hanging="357"/>
      </w:pPr>
      <w:proofErr w:type="spellStart"/>
      <w:r>
        <w:t>{{ puce }}</w:t>
      </w:r>
      <w:proofErr w:type="spellEnd"/>
    </w:p>
    <w:p w14:paraId="451AA94E" w14:textId="77777777" w:rsidR="00A67CCA" w:rsidRDefault="00A67CCA" w:rsidP="00C9323E">
      <w:pPr>
        <w:pStyle w:val="TexteTitre1"/>
        <w:numPr>
          <w:ilvl w:val="0"/>
          <w:numId w:val="69"/>
        </w:numPr>
        <w:spacing w:after="0"/>
        <w:ind w:left="714" w:hanging="357"/>
      </w:pPr>
      <w:proofErr w:type="spellStart"/>
      <w:proofErr w:type="spellEnd"/>
      <w:r>
        <w:t>{%p endfor %}</w:t>
      </w:r>
    </w:p>
    <w:p w14:paraId="451AA94E" w14:textId="77777777" w:rsidR="00A67CCA" w:rsidRDefault="00A67CCA" w:rsidP="00C9323E">
      <w:pPr>
        <w:pStyle w:val="TexteTitre1"/>
        <w:numPr>
          <w:ilvl w:val="0"/>
          <w:numId w:val="69"/>
        </w:numPr>
        <w:spacing w:after="0"/>
        <w:ind w:left="714" w:hanging="357"/>
      </w:pPr>
      <w:proofErr w:type="spellStart"/>
      <w:proofErr w:type="spellEnd"/>
      <w:r>
        <w:t>{%p endfor %}</w:t>
      </w:r>
    </w:p>
    <w:sectPr w:rsidR="00A67CCA" w:rsidSect="008F0308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18" w:right="707" w:bottom="567" w:left="70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B8FA3" w14:textId="77777777" w:rsidR="004B427E" w:rsidRDefault="004B427E" w:rsidP="003E6E9E">
      <w:r>
        <w:separator/>
      </w:r>
    </w:p>
  </w:endnote>
  <w:endnote w:type="continuationSeparator" w:id="0">
    <w:p w14:paraId="2D9A0729" w14:textId="77777777" w:rsidR="004B427E" w:rsidRDefault="004B427E" w:rsidP="003E6E9E">
      <w:r>
        <w:continuationSeparator/>
      </w:r>
    </w:p>
  </w:endnote>
  <w:endnote w:type="continuationNotice" w:id="1">
    <w:p w14:paraId="01287F9C" w14:textId="77777777" w:rsidR="004B427E" w:rsidRDefault="004B42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-Regula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8CA6" w14:textId="325F14A8" w:rsidR="00BB31B8" w:rsidRPr="000B0B38" w:rsidRDefault="00BB31B8" w:rsidP="000B0B38">
    <w:pPr>
      <w:pStyle w:val="Pieddepage"/>
      <w:spacing w:after="120"/>
      <w:jc w:val="center"/>
      <w:rPr>
        <w:color w:val="3A5269"/>
      </w:rPr>
    </w:pPr>
    <w:r w:rsidRPr="002A1D29">
      <w:rPr>
        <w:color w:val="3A5269"/>
      </w:rPr>
      <w:t xml:space="preserve">Page </w:t>
    </w:r>
    <w:r w:rsidRPr="002A1D29">
      <w:rPr>
        <w:color w:val="3A5269"/>
      </w:rPr>
      <w:fldChar w:fldCharType="begin"/>
    </w:r>
    <w:r w:rsidRPr="002A1D29">
      <w:rPr>
        <w:color w:val="3A5269"/>
      </w:rPr>
      <w:instrText>PAGE</w:instrText>
    </w:r>
    <w:r w:rsidRPr="002A1D29">
      <w:rPr>
        <w:color w:val="3A5269"/>
      </w:rPr>
      <w:fldChar w:fldCharType="separate"/>
    </w:r>
    <w:r>
      <w:rPr>
        <w:noProof/>
        <w:color w:val="3A5269"/>
      </w:rPr>
      <w:t>5</w:t>
    </w:r>
    <w:r w:rsidRPr="002A1D29">
      <w:rPr>
        <w:color w:val="3A5269"/>
      </w:rPr>
      <w:fldChar w:fldCharType="end"/>
    </w:r>
    <w:r w:rsidRPr="002A1D29">
      <w:rPr>
        <w:color w:val="3A5269"/>
      </w:rPr>
      <w:t xml:space="preserve"> sur </w:t>
    </w:r>
    <w:r w:rsidRPr="002A1D29">
      <w:rPr>
        <w:color w:val="3A5269"/>
      </w:rPr>
      <w:fldChar w:fldCharType="begin"/>
    </w:r>
    <w:r w:rsidRPr="002A1D29">
      <w:rPr>
        <w:color w:val="3A5269"/>
      </w:rPr>
      <w:instrText>NUMPAGES</w:instrText>
    </w:r>
    <w:r w:rsidRPr="002A1D29">
      <w:rPr>
        <w:color w:val="3A5269"/>
      </w:rPr>
      <w:fldChar w:fldCharType="separate"/>
    </w:r>
    <w:r>
      <w:rPr>
        <w:noProof/>
        <w:color w:val="3A5269"/>
      </w:rPr>
      <w:t>7</w:t>
    </w:r>
    <w:r w:rsidRPr="002A1D29">
      <w:rPr>
        <w:color w:val="3A526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3946" w14:textId="6967135F" w:rsidR="00343AB4" w:rsidRDefault="00343AB4" w:rsidP="00E84C18">
    <w:pPr>
      <w:pStyle w:val="Pieddepage"/>
      <w:spacing w:after="120"/>
      <w:jc w:val="center"/>
      <w:rPr>
        <w:color w:val="3A5269"/>
      </w:rPr>
    </w:pPr>
    <w:r w:rsidRPr="00AA1993">
      <w:rPr>
        <w:color w:val="3A5269"/>
      </w:rPr>
      <w:t xml:space="preserve">Page </w:t>
    </w:r>
    <w:r w:rsidRPr="00AA1993">
      <w:rPr>
        <w:color w:val="3A5269"/>
      </w:rPr>
      <w:fldChar w:fldCharType="begin"/>
    </w:r>
    <w:r w:rsidRPr="00AA1993">
      <w:rPr>
        <w:color w:val="3A5269"/>
      </w:rPr>
      <w:instrText>PAGE</w:instrText>
    </w:r>
    <w:r w:rsidRPr="00AA1993">
      <w:rPr>
        <w:color w:val="3A5269"/>
      </w:rPr>
      <w:fldChar w:fldCharType="separate"/>
    </w:r>
    <w:r>
      <w:rPr>
        <w:noProof/>
        <w:color w:val="3A5269"/>
      </w:rPr>
      <w:t>2</w:t>
    </w:r>
    <w:r w:rsidRPr="00AA1993">
      <w:rPr>
        <w:color w:val="3A5269"/>
      </w:rPr>
      <w:fldChar w:fldCharType="end"/>
    </w:r>
    <w:r w:rsidRPr="00AA1993">
      <w:rPr>
        <w:color w:val="3A5269"/>
      </w:rPr>
      <w:t xml:space="preserve"> sur </w:t>
    </w:r>
    <w:r w:rsidRPr="00AA1993">
      <w:rPr>
        <w:color w:val="3A5269"/>
      </w:rPr>
      <w:fldChar w:fldCharType="begin"/>
    </w:r>
    <w:r w:rsidRPr="00AA1993">
      <w:rPr>
        <w:color w:val="3A5269"/>
      </w:rPr>
      <w:instrText>NUMPAGES</w:instrText>
    </w:r>
    <w:r w:rsidRPr="00AA1993">
      <w:rPr>
        <w:color w:val="3A5269"/>
      </w:rPr>
      <w:fldChar w:fldCharType="separate"/>
    </w:r>
    <w:r>
      <w:rPr>
        <w:noProof/>
        <w:color w:val="3A5269"/>
      </w:rPr>
      <w:t>42</w:t>
    </w:r>
    <w:r w:rsidRPr="00AA1993">
      <w:rPr>
        <w:color w:val="3A5269"/>
      </w:rPr>
      <w:fldChar w:fldCharType="end"/>
    </w:r>
  </w:p>
  <w:p w14:paraId="740C3793" w14:textId="77777777" w:rsidR="00343AB4" w:rsidRPr="00AA1993" w:rsidRDefault="00343AB4" w:rsidP="00B90737">
    <w:pPr>
      <w:pStyle w:val="Pieddepage"/>
      <w:jc w:val="center"/>
      <w:rPr>
        <w:color w:val="3A5269"/>
      </w:rPr>
    </w:pPr>
    <w:r w:rsidRPr="005E2375">
      <w:rPr>
        <w:i/>
        <w:color w:val="3A5269"/>
        <w:sz w:val="16"/>
        <w:szCs w:val="18"/>
      </w:rPr>
      <w:t xml:space="preserve">Ce document est confidentiel. Il est la propriété de </w:t>
    </w:r>
    <w:proofErr w:type="spellStart"/>
    <w:r w:rsidRPr="005E2375">
      <w:rPr>
        <w:i/>
        <w:color w:val="3A5269"/>
        <w:sz w:val="16"/>
        <w:szCs w:val="18"/>
      </w:rPr>
      <w:t>Cyllene</w:t>
    </w:r>
    <w:proofErr w:type="spellEnd"/>
    <w:r w:rsidRPr="005E2375">
      <w:rPr>
        <w:i/>
        <w:color w:val="3A5269"/>
        <w:sz w:val="16"/>
        <w:szCs w:val="18"/>
      </w:rPr>
      <w:t>. Il ne peut être communiqué à un tiers, ni reproduit, ni divulgué sans son autorisation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01C2B" w14:textId="77777777" w:rsidR="004B427E" w:rsidRDefault="004B427E" w:rsidP="003E6E9E">
      <w:r>
        <w:separator/>
      </w:r>
    </w:p>
  </w:footnote>
  <w:footnote w:type="continuationSeparator" w:id="0">
    <w:p w14:paraId="3F91A5C2" w14:textId="77777777" w:rsidR="004B427E" w:rsidRDefault="004B427E" w:rsidP="003E6E9E">
      <w:r>
        <w:continuationSeparator/>
      </w:r>
    </w:p>
  </w:footnote>
  <w:footnote w:type="continuationNotice" w:id="1">
    <w:p w14:paraId="3A8200E3" w14:textId="77777777" w:rsidR="004B427E" w:rsidRDefault="004B42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E7EEA" w14:textId="7E063B35" w:rsidR="00ED6304" w:rsidRPr="008269E9" w:rsidRDefault="00BB31B8" w:rsidP="00ED6304">
    <w:pPr>
      <w:pStyle w:val="En-tte"/>
      <w:jc w:val="right"/>
      <w:rPr>
        <w:caps/>
        <w:color w:val="2D6DBB"/>
        <w:sz w:val="32"/>
        <w:szCs w:val="32"/>
      </w:rPr>
    </w:pPr>
    <w:r w:rsidRPr="008269E9">
      <w:rPr>
        <w:caps/>
        <w:noProof/>
        <w:color w:val="2D6DBB"/>
        <w:sz w:val="32"/>
        <w:szCs w:val="32"/>
      </w:rPr>
      <w:drawing>
        <wp:anchor distT="0" distB="0" distL="114300" distR="114300" simplePos="0" relativeHeight="251663363" behindDoc="0" locked="0" layoutInCell="1" allowOverlap="1" wp14:anchorId="48F2DFEC" wp14:editId="28854763">
          <wp:simplePos x="723569" y="357809"/>
          <wp:positionH relativeFrom="margin">
            <wp:align>left</wp:align>
          </wp:positionH>
          <wp:positionV relativeFrom="line">
            <wp:align>top</wp:align>
          </wp:positionV>
          <wp:extent cx="1800000" cy="367200"/>
          <wp:effectExtent l="0" t="0" r="0" b="0"/>
          <wp:wrapNone/>
          <wp:docPr id="1958874624" name="Imag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437522" name="Image 3174375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3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6304">
      <w:rPr>
        <w:caps/>
        <w:color w:val="2D6DBB"/>
        <w:sz w:val="32"/>
        <w:szCs w:val="32"/>
      </w:rPr>
      <w:t xml:space="preserve">FICHE </w:t>
    </w:r>
    <w:r w:rsidR="00660C2F">
      <w:rPr>
        <w:caps/>
        <w:color w:val="2D6DBB"/>
        <w:sz w:val="32"/>
        <w:szCs w:val="32"/>
      </w:rPr>
      <w:t>de procedure</w:t>
    </w:r>
  </w:p>
  <w:p w14:paraId="1DB8787C" w14:textId="33E6058D" w:rsidR="00BB31B8" w:rsidRPr="00FD7924" w:rsidRDefault="00ED6304" w:rsidP="00ED6304">
    <w:pPr>
      <w:pStyle w:val="En-tte"/>
      <w:jc w:val="right"/>
      <w:rPr>
        <w:color w:val="2D6DBB"/>
      </w:rPr>
    </w:pPr>
    <w:r>
      <w:rPr>
        <w:color w:val="2D6DBB"/>
      </w:rPr>
      <w:fldChar w:fldCharType="begin"/>
    </w:r>
    <w:r>
      <w:rPr>
        <w:color w:val="2D6DBB"/>
      </w:rPr>
      <w:instrText xml:space="preserve"> TIME \@ "dd/MM/yyyy" </w:instrText>
    </w:r>
    <w:r>
      <w:rPr>
        <w:color w:val="2D6DBB"/>
      </w:rPr>
      <w:fldChar w:fldCharType="separate"/>
    </w:r>
    <w:r w:rsidR="00A67CCA">
      <w:rPr>
        <w:noProof/>
        <w:color w:val="2D6DBB"/>
      </w:rPr>
      <w:t>08/04/2026</w:t>
    </w:r>
    <w:r>
      <w:rPr>
        <w:color w:val="2D6DBB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6C91" w14:textId="7F2637A8" w:rsidR="00343AB4" w:rsidRPr="00D12EAE" w:rsidRDefault="00343AB4" w:rsidP="00260993">
    <w:pPr>
      <w:pStyle w:val="En-tte"/>
      <w:jc w:val="right"/>
    </w:pPr>
    <w:r w:rsidRPr="003B019D">
      <w:rPr>
        <w:caps/>
        <w:noProof/>
        <w:sz w:val="32"/>
        <w:szCs w:val="32"/>
        <w:lang w:eastAsia="fr-FR"/>
      </w:rPr>
      <w:drawing>
        <wp:anchor distT="0" distB="0" distL="114300" distR="114300" simplePos="0" relativeHeight="251660291" behindDoc="0" locked="0" layoutInCell="1" allowOverlap="1" wp14:anchorId="53D214CC" wp14:editId="3D74BFE9">
          <wp:simplePos x="0" y="0"/>
          <wp:positionH relativeFrom="margin">
            <wp:align>left</wp:align>
          </wp:positionH>
          <wp:positionV relativeFrom="line">
            <wp:posOffset>-635</wp:posOffset>
          </wp:positionV>
          <wp:extent cx="1792800" cy="370800"/>
          <wp:effectExtent l="0" t="0" r="0" b="0"/>
          <wp:wrapNone/>
          <wp:docPr id="584644645" name="Image 584644645" descr="../../Cyllène_Logo/Logo-Cyllene-Ble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../../Cyllène_Logo/Logo-Cyllene-Ble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2800" cy="37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1" w:name="_Hlk168052182"/>
    <w:r w:rsidRPr="0058094D">
      <w:rPr>
        <w:caps/>
        <w:color w:val="3A5269"/>
        <w:sz w:val="24"/>
        <w:szCs w:val="24"/>
      </w:rPr>
      <w:t>HÉBERGEMENT</w:t>
    </w:r>
    <w:r>
      <w:rPr>
        <w:caps/>
        <w:color w:val="3A5269"/>
        <w:sz w:val="24"/>
        <w:szCs w:val="24"/>
      </w:rPr>
      <w:t xml:space="preserve"> ET</w:t>
    </w:r>
    <w:r w:rsidRPr="00D12EAE">
      <w:rPr>
        <w:caps/>
        <w:color w:val="3A5269"/>
        <w:sz w:val="24"/>
        <w:szCs w:val="24"/>
      </w:rPr>
      <w:t xml:space="preserve"> </w:t>
    </w:r>
    <w:r>
      <w:rPr>
        <w:caps/>
        <w:color w:val="3A5269"/>
        <w:sz w:val="24"/>
        <w:szCs w:val="24"/>
      </w:rPr>
      <w:t>services managÉs</w:t>
    </w:r>
    <w:bookmarkEnd w:id="1"/>
  </w:p>
  <w:p w14:paraId="59ADDAA1" w14:textId="35B4CAA0" w:rsidR="00343AB4" w:rsidRPr="00A85B3E" w:rsidRDefault="00000000" w:rsidP="00260993">
    <w:pPr>
      <w:pStyle w:val="En-tte"/>
      <w:jc w:val="right"/>
      <w:rPr>
        <w:color w:val="3A5269"/>
      </w:rPr>
    </w:pPr>
    <w:sdt>
      <w:sdtPr>
        <w:rPr>
          <w:color w:val="3A5269"/>
        </w:rPr>
        <w:id w:val="1154107028"/>
        <w:placeholder>
          <w:docPart w:val="EF00601084054576A9B337A51A4B6744"/>
        </w:placeholder>
        <w:date w:fullDate="2024-05-31T00:00:00Z">
          <w:dateFormat w:val="d MMMM yyyy"/>
          <w:lid w:val="fr-FR"/>
          <w:storeMappedDataAs w:val="dateTime"/>
          <w:calendar w:val="gregorian"/>
        </w:date>
      </w:sdtPr>
      <w:sdtContent>
        <w:r w:rsidR="00126D4A">
          <w:rPr>
            <w:color w:val="3A5269"/>
          </w:rPr>
          <w:t>31 mai 2024</w:t>
        </w:r>
      </w:sdtContent>
    </w:sdt>
  </w:p>
  <w:p w14:paraId="7DA9382A" w14:textId="05145FD6" w:rsidR="00343AB4" w:rsidRDefault="00343AB4" w:rsidP="00260993">
    <w:pPr>
      <w:pStyle w:val="En-tte"/>
      <w:jc w:val="right"/>
    </w:pPr>
    <w:r>
      <w:rPr>
        <w:color w:val="3A5269"/>
      </w:rPr>
      <w:fldChar w:fldCharType="begin"/>
    </w:r>
    <w:r>
      <w:rPr>
        <w:color w:val="3A5269"/>
      </w:rPr>
      <w:instrText xml:space="preserve"> FILENAME  \* FirstCap  \* MERGEFORMAT </w:instrText>
    </w:r>
    <w:r>
      <w:rPr>
        <w:color w:val="3A5269"/>
      </w:rPr>
      <w:fldChar w:fldCharType="separate"/>
    </w:r>
    <w:r w:rsidR="00D15C0D">
      <w:rPr>
        <w:noProof/>
        <w:color w:val="3A5269"/>
      </w:rPr>
      <w:t>PROCEDURE - Gestion des Commandes Fournisseurs.docx</w:t>
    </w:r>
    <w:r>
      <w:rPr>
        <w:color w:val="3A5269"/>
      </w:rPr>
      <w:fldChar w:fldCharType="end"/>
    </w:r>
  </w:p>
  <w:p w14:paraId="5FDC8FC1" w14:textId="77777777" w:rsidR="00343AB4" w:rsidRPr="00260993" w:rsidRDefault="00343AB4" w:rsidP="002609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403B"/>
    <w:multiLevelType w:val="hybridMultilevel"/>
    <w:tmpl w:val="959C1A44"/>
    <w:lvl w:ilvl="0" w:tplc="2908A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E04D6"/>
    <w:multiLevelType w:val="hybridMultilevel"/>
    <w:tmpl w:val="6074C01E"/>
    <w:lvl w:ilvl="0" w:tplc="66BA85A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12262"/>
    <w:multiLevelType w:val="hybridMultilevel"/>
    <w:tmpl w:val="87B2610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" w15:restartNumberingAfterBreak="0">
    <w:nsid w:val="08EA2E3D"/>
    <w:multiLevelType w:val="hybridMultilevel"/>
    <w:tmpl w:val="29D67E5E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" w15:restartNumberingAfterBreak="0">
    <w:nsid w:val="0B5450E0"/>
    <w:multiLevelType w:val="hybridMultilevel"/>
    <w:tmpl w:val="32F2C430"/>
    <w:lvl w:ilvl="0" w:tplc="167CD3B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30A75"/>
    <w:multiLevelType w:val="hybridMultilevel"/>
    <w:tmpl w:val="C0D2B868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1116196B"/>
    <w:multiLevelType w:val="multilevel"/>
    <w:tmpl w:val="C6066DF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1F47C67"/>
    <w:multiLevelType w:val="hybridMultilevel"/>
    <w:tmpl w:val="9D94CF0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15C963D7"/>
    <w:multiLevelType w:val="hybridMultilevel"/>
    <w:tmpl w:val="170CAC44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160F5FC7"/>
    <w:multiLevelType w:val="hybridMultilevel"/>
    <w:tmpl w:val="65562848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1792643E"/>
    <w:multiLevelType w:val="hybridMultilevel"/>
    <w:tmpl w:val="B8787358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19934901"/>
    <w:multiLevelType w:val="hybridMultilevel"/>
    <w:tmpl w:val="D648230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2" w15:restartNumberingAfterBreak="0">
    <w:nsid w:val="1ADA4ACA"/>
    <w:multiLevelType w:val="hybridMultilevel"/>
    <w:tmpl w:val="F5C40194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1BF66DE9"/>
    <w:multiLevelType w:val="hybridMultilevel"/>
    <w:tmpl w:val="81505372"/>
    <w:lvl w:ilvl="0" w:tplc="2908A190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4" w15:restartNumberingAfterBreak="0">
    <w:nsid w:val="1DAB6FE1"/>
    <w:multiLevelType w:val="hybridMultilevel"/>
    <w:tmpl w:val="CFB62A42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EC04C1"/>
    <w:multiLevelType w:val="hybridMultilevel"/>
    <w:tmpl w:val="10F02D40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2443BB"/>
    <w:multiLevelType w:val="hybridMultilevel"/>
    <w:tmpl w:val="2C0E9416"/>
    <w:lvl w:ilvl="0" w:tplc="040C000F">
      <w:start w:val="1"/>
      <w:numFmt w:val="decimal"/>
      <w:lvlText w:val="%1."/>
      <w:lvlJc w:val="left"/>
      <w:pPr>
        <w:ind w:left="2563" w:hanging="360"/>
      </w:pPr>
    </w:lvl>
    <w:lvl w:ilvl="1" w:tplc="040C0019" w:tentative="1">
      <w:start w:val="1"/>
      <w:numFmt w:val="lowerLetter"/>
      <w:lvlText w:val="%2."/>
      <w:lvlJc w:val="left"/>
      <w:pPr>
        <w:ind w:left="3283" w:hanging="360"/>
      </w:pPr>
    </w:lvl>
    <w:lvl w:ilvl="2" w:tplc="040C001B" w:tentative="1">
      <w:start w:val="1"/>
      <w:numFmt w:val="lowerRoman"/>
      <w:lvlText w:val="%3."/>
      <w:lvlJc w:val="right"/>
      <w:pPr>
        <w:ind w:left="4003" w:hanging="180"/>
      </w:pPr>
    </w:lvl>
    <w:lvl w:ilvl="3" w:tplc="040C000F" w:tentative="1">
      <w:start w:val="1"/>
      <w:numFmt w:val="decimal"/>
      <w:lvlText w:val="%4."/>
      <w:lvlJc w:val="left"/>
      <w:pPr>
        <w:ind w:left="4723" w:hanging="360"/>
      </w:pPr>
    </w:lvl>
    <w:lvl w:ilvl="4" w:tplc="040C0019" w:tentative="1">
      <w:start w:val="1"/>
      <w:numFmt w:val="lowerLetter"/>
      <w:lvlText w:val="%5."/>
      <w:lvlJc w:val="left"/>
      <w:pPr>
        <w:ind w:left="5443" w:hanging="360"/>
      </w:pPr>
    </w:lvl>
    <w:lvl w:ilvl="5" w:tplc="040C001B" w:tentative="1">
      <w:start w:val="1"/>
      <w:numFmt w:val="lowerRoman"/>
      <w:lvlText w:val="%6."/>
      <w:lvlJc w:val="right"/>
      <w:pPr>
        <w:ind w:left="6163" w:hanging="180"/>
      </w:pPr>
    </w:lvl>
    <w:lvl w:ilvl="6" w:tplc="040C000F" w:tentative="1">
      <w:start w:val="1"/>
      <w:numFmt w:val="decimal"/>
      <w:lvlText w:val="%7."/>
      <w:lvlJc w:val="left"/>
      <w:pPr>
        <w:ind w:left="6883" w:hanging="360"/>
      </w:pPr>
    </w:lvl>
    <w:lvl w:ilvl="7" w:tplc="040C0019" w:tentative="1">
      <w:start w:val="1"/>
      <w:numFmt w:val="lowerLetter"/>
      <w:lvlText w:val="%8."/>
      <w:lvlJc w:val="left"/>
      <w:pPr>
        <w:ind w:left="7603" w:hanging="360"/>
      </w:pPr>
    </w:lvl>
    <w:lvl w:ilvl="8" w:tplc="040C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23385A00"/>
    <w:multiLevelType w:val="hybridMultilevel"/>
    <w:tmpl w:val="07AEDA1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23CF7872"/>
    <w:multiLevelType w:val="hybridMultilevel"/>
    <w:tmpl w:val="E2DCCF28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9" w15:restartNumberingAfterBreak="0">
    <w:nsid w:val="24CB29CA"/>
    <w:multiLevelType w:val="hybridMultilevel"/>
    <w:tmpl w:val="9D40466C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  <w:color w:val="3A5269" w:themeColor="text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63903A8"/>
    <w:multiLevelType w:val="hybridMultilevel"/>
    <w:tmpl w:val="C2BE7C4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1" w15:restartNumberingAfterBreak="0">
    <w:nsid w:val="26E0260D"/>
    <w:multiLevelType w:val="hybridMultilevel"/>
    <w:tmpl w:val="91003DFE"/>
    <w:lvl w:ilvl="0" w:tplc="338E4A2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5E0620"/>
    <w:multiLevelType w:val="hybridMultilevel"/>
    <w:tmpl w:val="5E6A7CD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2CA204B5"/>
    <w:multiLevelType w:val="hybridMultilevel"/>
    <w:tmpl w:val="A17C9894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FC96CA2"/>
    <w:multiLevelType w:val="hybridMultilevel"/>
    <w:tmpl w:val="C70CB23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35CA5376"/>
    <w:multiLevelType w:val="hybridMultilevel"/>
    <w:tmpl w:val="3E1C085E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67C0214"/>
    <w:multiLevelType w:val="hybridMultilevel"/>
    <w:tmpl w:val="AF947470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39301524"/>
    <w:multiLevelType w:val="hybridMultilevel"/>
    <w:tmpl w:val="60946642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3BD476AC"/>
    <w:multiLevelType w:val="hybridMultilevel"/>
    <w:tmpl w:val="84C64402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3DE54708"/>
    <w:multiLevelType w:val="hybridMultilevel"/>
    <w:tmpl w:val="64E06C6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3F3C110C"/>
    <w:multiLevelType w:val="hybridMultilevel"/>
    <w:tmpl w:val="61544BFA"/>
    <w:lvl w:ilvl="0" w:tplc="2908A19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3F672463"/>
    <w:multiLevelType w:val="hybridMultilevel"/>
    <w:tmpl w:val="34B44430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3F9E4103"/>
    <w:multiLevelType w:val="hybridMultilevel"/>
    <w:tmpl w:val="9B7A3BAA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3" w15:restartNumberingAfterBreak="0">
    <w:nsid w:val="3FB00A9F"/>
    <w:multiLevelType w:val="hybridMultilevel"/>
    <w:tmpl w:val="703896F4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44DF5A9D"/>
    <w:multiLevelType w:val="hybridMultilevel"/>
    <w:tmpl w:val="E6E20A64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5C90389"/>
    <w:multiLevelType w:val="hybridMultilevel"/>
    <w:tmpl w:val="7BC6FDC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0F6758"/>
    <w:multiLevelType w:val="hybridMultilevel"/>
    <w:tmpl w:val="B6E8891E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7EB450C"/>
    <w:multiLevelType w:val="hybridMultilevel"/>
    <w:tmpl w:val="4ACCC47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8" w15:restartNumberingAfterBreak="0">
    <w:nsid w:val="4B2174D5"/>
    <w:multiLevelType w:val="hybridMultilevel"/>
    <w:tmpl w:val="E14479B8"/>
    <w:lvl w:ilvl="0" w:tplc="2908A19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3A5269" w:themeColor="text2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4B971217"/>
    <w:multiLevelType w:val="hybridMultilevel"/>
    <w:tmpl w:val="5054FF42"/>
    <w:lvl w:ilvl="0" w:tplc="2908A19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0" w15:restartNumberingAfterBreak="0">
    <w:nsid w:val="4CFF1BD5"/>
    <w:multiLevelType w:val="hybridMultilevel"/>
    <w:tmpl w:val="99DADA50"/>
    <w:lvl w:ilvl="0" w:tplc="040C0005">
      <w:start w:val="1"/>
      <w:numFmt w:val="bullet"/>
      <w:lvlText w:val=""/>
      <w:lvlJc w:val="left"/>
      <w:pPr>
        <w:ind w:left="6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41" w15:restartNumberingAfterBreak="0">
    <w:nsid w:val="518B0D51"/>
    <w:multiLevelType w:val="hybridMultilevel"/>
    <w:tmpl w:val="2022414E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2" w15:restartNumberingAfterBreak="0">
    <w:nsid w:val="52B248DE"/>
    <w:multiLevelType w:val="hybridMultilevel"/>
    <w:tmpl w:val="7FB4BCA2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54EB7C9D"/>
    <w:multiLevelType w:val="hybridMultilevel"/>
    <w:tmpl w:val="DC203E8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4" w15:restartNumberingAfterBreak="0">
    <w:nsid w:val="55126A21"/>
    <w:multiLevelType w:val="hybridMultilevel"/>
    <w:tmpl w:val="88E685FC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6E67B2E"/>
    <w:multiLevelType w:val="hybridMultilevel"/>
    <w:tmpl w:val="D4E27C4C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6" w15:restartNumberingAfterBreak="0">
    <w:nsid w:val="58410E7B"/>
    <w:multiLevelType w:val="hybridMultilevel"/>
    <w:tmpl w:val="67DE0D5E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BC84BE2"/>
    <w:multiLevelType w:val="hybridMultilevel"/>
    <w:tmpl w:val="C58E4D76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8" w15:restartNumberingAfterBreak="0">
    <w:nsid w:val="5DB95213"/>
    <w:multiLevelType w:val="hybridMultilevel"/>
    <w:tmpl w:val="B5645F06"/>
    <w:lvl w:ilvl="0" w:tplc="2908A190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49" w15:restartNumberingAfterBreak="0">
    <w:nsid w:val="5DCC290C"/>
    <w:multiLevelType w:val="hybridMultilevel"/>
    <w:tmpl w:val="4628E98A"/>
    <w:lvl w:ilvl="0" w:tplc="20EA084A"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E3A2B44"/>
    <w:multiLevelType w:val="hybridMultilevel"/>
    <w:tmpl w:val="E94A4B9E"/>
    <w:lvl w:ilvl="0" w:tplc="3FA050C4">
      <w:start w:val="4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F4406C8"/>
    <w:multiLevelType w:val="hybridMultilevel"/>
    <w:tmpl w:val="C5FC00C0"/>
    <w:lvl w:ilvl="0" w:tplc="2908A19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F7F58AE"/>
    <w:multiLevelType w:val="hybridMultilevel"/>
    <w:tmpl w:val="AADE93E6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02408BF"/>
    <w:multiLevelType w:val="hybridMultilevel"/>
    <w:tmpl w:val="737E383C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4" w15:restartNumberingAfterBreak="0">
    <w:nsid w:val="6283059D"/>
    <w:multiLevelType w:val="hybridMultilevel"/>
    <w:tmpl w:val="03148F04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5" w15:restartNumberingAfterBreak="0">
    <w:nsid w:val="630C06EF"/>
    <w:multiLevelType w:val="hybridMultilevel"/>
    <w:tmpl w:val="422E2CD0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6" w15:restartNumberingAfterBreak="0">
    <w:nsid w:val="66A806E5"/>
    <w:multiLevelType w:val="hybridMultilevel"/>
    <w:tmpl w:val="D00010D8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  <w:color w:val="3A5269" w:themeColor="text2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6B44B78"/>
    <w:multiLevelType w:val="hybridMultilevel"/>
    <w:tmpl w:val="08667B72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8276919"/>
    <w:multiLevelType w:val="hybridMultilevel"/>
    <w:tmpl w:val="431AC2A4"/>
    <w:lvl w:ilvl="0" w:tplc="2908A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714E50"/>
    <w:multiLevelType w:val="hybridMultilevel"/>
    <w:tmpl w:val="F7EEEC4E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0" w15:restartNumberingAfterBreak="0">
    <w:nsid w:val="6D593F68"/>
    <w:multiLevelType w:val="hybridMultilevel"/>
    <w:tmpl w:val="E0BC4E30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35C6D39"/>
    <w:multiLevelType w:val="hybridMultilevel"/>
    <w:tmpl w:val="70C222E8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3C21782"/>
    <w:multiLevelType w:val="hybridMultilevel"/>
    <w:tmpl w:val="1EEED732"/>
    <w:lvl w:ilvl="0" w:tplc="D3EA643E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71B1ECF"/>
    <w:multiLevelType w:val="hybridMultilevel"/>
    <w:tmpl w:val="4FA03B4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8535B42"/>
    <w:multiLevelType w:val="hybridMultilevel"/>
    <w:tmpl w:val="96EC76D2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5" w15:restartNumberingAfterBreak="0">
    <w:nsid w:val="78620AF3"/>
    <w:multiLevelType w:val="hybridMultilevel"/>
    <w:tmpl w:val="A050A278"/>
    <w:lvl w:ilvl="0" w:tplc="BD5AD9EC">
      <w:start w:val="2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FAE03FF"/>
    <w:multiLevelType w:val="hybridMultilevel"/>
    <w:tmpl w:val="1140000E"/>
    <w:lvl w:ilvl="0" w:tplc="2908A19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7" w15:restartNumberingAfterBreak="0">
    <w:nsid w:val="7FD8472E"/>
    <w:multiLevelType w:val="hybridMultilevel"/>
    <w:tmpl w:val="B8DE8DA8"/>
    <w:lvl w:ilvl="0" w:tplc="2908A1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A5269" w:themeColor="text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7467216">
    <w:abstractNumId w:val="6"/>
  </w:num>
  <w:num w:numId="2" w16cid:durableId="1839154187">
    <w:abstractNumId w:val="46"/>
  </w:num>
  <w:num w:numId="3" w16cid:durableId="1609195203">
    <w:abstractNumId w:val="60"/>
  </w:num>
  <w:num w:numId="4" w16cid:durableId="1597514605">
    <w:abstractNumId w:val="39"/>
  </w:num>
  <w:num w:numId="5" w16cid:durableId="510027692">
    <w:abstractNumId w:val="7"/>
  </w:num>
  <w:num w:numId="6" w16cid:durableId="1796486773">
    <w:abstractNumId w:val="42"/>
  </w:num>
  <w:num w:numId="7" w16cid:durableId="1556505613">
    <w:abstractNumId w:val="10"/>
  </w:num>
  <w:num w:numId="8" w16cid:durableId="1985965835">
    <w:abstractNumId w:val="55"/>
  </w:num>
  <w:num w:numId="9" w16cid:durableId="1194685383">
    <w:abstractNumId w:val="37"/>
  </w:num>
  <w:num w:numId="10" w16cid:durableId="1499928059">
    <w:abstractNumId w:val="43"/>
  </w:num>
  <w:num w:numId="11" w16cid:durableId="936450112">
    <w:abstractNumId w:val="8"/>
  </w:num>
  <w:num w:numId="12" w16cid:durableId="225604250">
    <w:abstractNumId w:val="53"/>
  </w:num>
  <w:num w:numId="13" w16cid:durableId="267739917">
    <w:abstractNumId w:val="16"/>
  </w:num>
  <w:num w:numId="14" w16cid:durableId="624970603">
    <w:abstractNumId w:val="9"/>
  </w:num>
  <w:num w:numId="15" w16cid:durableId="27344705">
    <w:abstractNumId w:val="22"/>
  </w:num>
  <w:num w:numId="16" w16cid:durableId="1771125822">
    <w:abstractNumId w:val="2"/>
  </w:num>
  <w:num w:numId="17" w16cid:durableId="6738484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5726687">
    <w:abstractNumId w:val="41"/>
  </w:num>
  <w:num w:numId="19" w16cid:durableId="371922132">
    <w:abstractNumId w:val="30"/>
  </w:num>
  <w:num w:numId="20" w16cid:durableId="1902015032">
    <w:abstractNumId w:val="32"/>
  </w:num>
  <w:num w:numId="21" w16cid:durableId="1985426448">
    <w:abstractNumId w:val="66"/>
  </w:num>
  <w:num w:numId="22" w16cid:durableId="596132757">
    <w:abstractNumId w:val="28"/>
  </w:num>
  <w:num w:numId="23" w16cid:durableId="199442332">
    <w:abstractNumId w:val="0"/>
  </w:num>
  <w:num w:numId="24" w16cid:durableId="1465385095">
    <w:abstractNumId w:val="58"/>
  </w:num>
  <w:num w:numId="25" w16cid:durableId="611977435">
    <w:abstractNumId w:val="13"/>
  </w:num>
  <w:num w:numId="26" w16cid:durableId="589629504">
    <w:abstractNumId w:val="17"/>
  </w:num>
  <w:num w:numId="27" w16cid:durableId="280066057">
    <w:abstractNumId w:val="48"/>
  </w:num>
  <w:num w:numId="28" w16cid:durableId="758209010">
    <w:abstractNumId w:val="20"/>
  </w:num>
  <w:num w:numId="29" w16cid:durableId="68041994">
    <w:abstractNumId w:val="11"/>
  </w:num>
  <w:num w:numId="30" w16cid:durableId="2064790532">
    <w:abstractNumId w:val="5"/>
  </w:num>
  <w:num w:numId="31" w16cid:durableId="721053542">
    <w:abstractNumId w:val="59"/>
  </w:num>
  <w:num w:numId="32" w16cid:durableId="773090148">
    <w:abstractNumId w:val="26"/>
  </w:num>
  <w:num w:numId="33" w16cid:durableId="1879319391">
    <w:abstractNumId w:val="14"/>
  </w:num>
  <w:num w:numId="34" w16cid:durableId="2046518531">
    <w:abstractNumId w:val="65"/>
  </w:num>
  <w:num w:numId="35" w16cid:durableId="109250598">
    <w:abstractNumId w:val="34"/>
  </w:num>
  <w:num w:numId="36" w16cid:durableId="1116945914">
    <w:abstractNumId w:val="45"/>
  </w:num>
  <w:num w:numId="37" w16cid:durableId="1544252784">
    <w:abstractNumId w:val="31"/>
  </w:num>
  <w:num w:numId="38" w16cid:durableId="2075884733">
    <w:abstractNumId w:val="18"/>
  </w:num>
  <w:num w:numId="39" w16cid:durableId="2005428285">
    <w:abstractNumId w:val="29"/>
  </w:num>
  <w:num w:numId="40" w16cid:durableId="1516847442">
    <w:abstractNumId w:val="12"/>
  </w:num>
  <w:num w:numId="41" w16cid:durableId="410391400">
    <w:abstractNumId w:val="33"/>
  </w:num>
  <w:num w:numId="42" w16cid:durableId="1609045613">
    <w:abstractNumId w:val="3"/>
  </w:num>
  <w:num w:numId="43" w16cid:durableId="1658919304">
    <w:abstractNumId w:val="24"/>
  </w:num>
  <w:num w:numId="44" w16cid:durableId="103350964">
    <w:abstractNumId w:val="47"/>
  </w:num>
  <w:num w:numId="45" w16cid:durableId="2048946636">
    <w:abstractNumId w:val="64"/>
  </w:num>
  <w:num w:numId="46" w16cid:durableId="995765397">
    <w:abstractNumId w:val="67"/>
  </w:num>
  <w:num w:numId="47" w16cid:durableId="429736219">
    <w:abstractNumId w:val="52"/>
  </w:num>
  <w:num w:numId="48" w16cid:durableId="2058045832">
    <w:abstractNumId w:val="25"/>
  </w:num>
  <w:num w:numId="49" w16cid:durableId="1885360137">
    <w:abstractNumId w:val="15"/>
  </w:num>
  <w:num w:numId="50" w16cid:durableId="163084148">
    <w:abstractNumId w:val="61"/>
  </w:num>
  <w:num w:numId="51" w16cid:durableId="930896474">
    <w:abstractNumId w:val="57"/>
  </w:num>
  <w:num w:numId="52" w16cid:durableId="1451511814">
    <w:abstractNumId w:val="23"/>
  </w:num>
  <w:num w:numId="53" w16cid:durableId="202719081">
    <w:abstractNumId w:val="54"/>
  </w:num>
  <w:num w:numId="54" w16cid:durableId="137723663">
    <w:abstractNumId w:val="27"/>
  </w:num>
  <w:num w:numId="55" w16cid:durableId="164326859">
    <w:abstractNumId w:val="36"/>
  </w:num>
  <w:num w:numId="56" w16cid:durableId="1863085818">
    <w:abstractNumId w:val="19"/>
  </w:num>
  <w:num w:numId="57" w16cid:durableId="1050375628">
    <w:abstractNumId w:val="56"/>
  </w:num>
  <w:num w:numId="58" w16cid:durableId="407309868">
    <w:abstractNumId w:val="44"/>
  </w:num>
  <w:num w:numId="59" w16cid:durableId="1375887929">
    <w:abstractNumId w:val="38"/>
  </w:num>
  <w:num w:numId="60" w16cid:durableId="2012559529">
    <w:abstractNumId w:val="51"/>
  </w:num>
  <w:num w:numId="61" w16cid:durableId="642153944">
    <w:abstractNumId w:val="50"/>
  </w:num>
  <w:num w:numId="62" w16cid:durableId="1327785115">
    <w:abstractNumId w:val="62"/>
  </w:num>
  <w:num w:numId="63" w16cid:durableId="572130989">
    <w:abstractNumId w:val="49"/>
  </w:num>
  <w:num w:numId="64" w16cid:durableId="965039389">
    <w:abstractNumId w:val="63"/>
  </w:num>
  <w:num w:numId="65" w16cid:durableId="100340206">
    <w:abstractNumId w:val="21"/>
  </w:num>
  <w:num w:numId="66" w16cid:durableId="149684840">
    <w:abstractNumId w:val="4"/>
  </w:num>
  <w:num w:numId="67" w16cid:durableId="797259446">
    <w:abstractNumId w:val="1"/>
  </w:num>
  <w:num w:numId="68" w16cid:durableId="1114128146">
    <w:abstractNumId w:val="40"/>
  </w:num>
  <w:num w:numId="69" w16cid:durableId="1468353452">
    <w:abstractNumId w:val="35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817"/>
    <w:rsid w:val="000033EF"/>
    <w:rsid w:val="0000359C"/>
    <w:rsid w:val="00003DEE"/>
    <w:rsid w:val="000043CD"/>
    <w:rsid w:val="00006C59"/>
    <w:rsid w:val="00012687"/>
    <w:rsid w:val="00013D17"/>
    <w:rsid w:val="00014463"/>
    <w:rsid w:val="00015494"/>
    <w:rsid w:val="00015693"/>
    <w:rsid w:val="00017C99"/>
    <w:rsid w:val="0002416C"/>
    <w:rsid w:val="000245F6"/>
    <w:rsid w:val="00025095"/>
    <w:rsid w:val="0002681D"/>
    <w:rsid w:val="000274C8"/>
    <w:rsid w:val="00027839"/>
    <w:rsid w:val="000302B9"/>
    <w:rsid w:val="000324CD"/>
    <w:rsid w:val="000325FF"/>
    <w:rsid w:val="00040837"/>
    <w:rsid w:val="00044CFB"/>
    <w:rsid w:val="00046359"/>
    <w:rsid w:val="00047CFD"/>
    <w:rsid w:val="000537B2"/>
    <w:rsid w:val="0005517B"/>
    <w:rsid w:val="00055E10"/>
    <w:rsid w:val="00057A8E"/>
    <w:rsid w:val="00057E89"/>
    <w:rsid w:val="00057ECB"/>
    <w:rsid w:val="000645A8"/>
    <w:rsid w:val="00064DB2"/>
    <w:rsid w:val="00065133"/>
    <w:rsid w:val="00066971"/>
    <w:rsid w:val="00066B5B"/>
    <w:rsid w:val="000705C9"/>
    <w:rsid w:val="00073285"/>
    <w:rsid w:val="00075149"/>
    <w:rsid w:val="00075CD3"/>
    <w:rsid w:val="000762CB"/>
    <w:rsid w:val="000773F3"/>
    <w:rsid w:val="000832DE"/>
    <w:rsid w:val="00083E3A"/>
    <w:rsid w:val="00085736"/>
    <w:rsid w:val="000858E5"/>
    <w:rsid w:val="00087ED8"/>
    <w:rsid w:val="00090E83"/>
    <w:rsid w:val="00091797"/>
    <w:rsid w:val="000933AE"/>
    <w:rsid w:val="000947D0"/>
    <w:rsid w:val="000A07BC"/>
    <w:rsid w:val="000A0B43"/>
    <w:rsid w:val="000A1B71"/>
    <w:rsid w:val="000A1F1B"/>
    <w:rsid w:val="000A294E"/>
    <w:rsid w:val="000A2F9B"/>
    <w:rsid w:val="000A3E3D"/>
    <w:rsid w:val="000A4EDC"/>
    <w:rsid w:val="000A6BF9"/>
    <w:rsid w:val="000A7B85"/>
    <w:rsid w:val="000B0B38"/>
    <w:rsid w:val="000B1075"/>
    <w:rsid w:val="000B14BF"/>
    <w:rsid w:val="000C0B74"/>
    <w:rsid w:val="000C0D16"/>
    <w:rsid w:val="000C266C"/>
    <w:rsid w:val="000C2C4D"/>
    <w:rsid w:val="000C3E49"/>
    <w:rsid w:val="000C45AD"/>
    <w:rsid w:val="000C6A9C"/>
    <w:rsid w:val="000D2A15"/>
    <w:rsid w:val="000D3322"/>
    <w:rsid w:val="000E10A9"/>
    <w:rsid w:val="000E2C3F"/>
    <w:rsid w:val="000E3A2A"/>
    <w:rsid w:val="000E4B4A"/>
    <w:rsid w:val="000E6596"/>
    <w:rsid w:val="000F2264"/>
    <w:rsid w:val="000F263E"/>
    <w:rsid w:val="000F4144"/>
    <w:rsid w:val="000F5916"/>
    <w:rsid w:val="000F626B"/>
    <w:rsid w:val="000F6CE6"/>
    <w:rsid w:val="000F73B3"/>
    <w:rsid w:val="001005A9"/>
    <w:rsid w:val="00100C06"/>
    <w:rsid w:val="00100E0C"/>
    <w:rsid w:val="00101C94"/>
    <w:rsid w:val="00102877"/>
    <w:rsid w:val="001029F5"/>
    <w:rsid w:val="00103036"/>
    <w:rsid w:val="0010351D"/>
    <w:rsid w:val="00103946"/>
    <w:rsid w:val="001039FD"/>
    <w:rsid w:val="0010686F"/>
    <w:rsid w:val="00106A34"/>
    <w:rsid w:val="00106D1A"/>
    <w:rsid w:val="001123C4"/>
    <w:rsid w:val="00112431"/>
    <w:rsid w:val="0011262C"/>
    <w:rsid w:val="00114C77"/>
    <w:rsid w:val="00115A69"/>
    <w:rsid w:val="00115BC2"/>
    <w:rsid w:val="00117740"/>
    <w:rsid w:val="00117AE5"/>
    <w:rsid w:val="00122491"/>
    <w:rsid w:val="001233EC"/>
    <w:rsid w:val="00123839"/>
    <w:rsid w:val="00126D4A"/>
    <w:rsid w:val="00126F59"/>
    <w:rsid w:val="00127403"/>
    <w:rsid w:val="00127E1C"/>
    <w:rsid w:val="001322A4"/>
    <w:rsid w:val="00132A3F"/>
    <w:rsid w:val="0014286B"/>
    <w:rsid w:val="00142B44"/>
    <w:rsid w:val="00143315"/>
    <w:rsid w:val="001444D9"/>
    <w:rsid w:val="0014469D"/>
    <w:rsid w:val="00144BF1"/>
    <w:rsid w:val="00145C05"/>
    <w:rsid w:val="00145CBB"/>
    <w:rsid w:val="00147BA2"/>
    <w:rsid w:val="00147FC5"/>
    <w:rsid w:val="00150743"/>
    <w:rsid w:val="001527C9"/>
    <w:rsid w:val="0015391A"/>
    <w:rsid w:val="00155A8C"/>
    <w:rsid w:val="00160C4B"/>
    <w:rsid w:val="001610A7"/>
    <w:rsid w:val="00162985"/>
    <w:rsid w:val="00162D0A"/>
    <w:rsid w:val="00163843"/>
    <w:rsid w:val="0016539F"/>
    <w:rsid w:val="00167652"/>
    <w:rsid w:val="001749F1"/>
    <w:rsid w:val="00174BB6"/>
    <w:rsid w:val="0017682E"/>
    <w:rsid w:val="00180261"/>
    <w:rsid w:val="00182C1F"/>
    <w:rsid w:val="00184B5D"/>
    <w:rsid w:val="001857F8"/>
    <w:rsid w:val="00186F27"/>
    <w:rsid w:val="0019084F"/>
    <w:rsid w:val="0019172E"/>
    <w:rsid w:val="001937F6"/>
    <w:rsid w:val="001941C4"/>
    <w:rsid w:val="00194745"/>
    <w:rsid w:val="00195AF5"/>
    <w:rsid w:val="00196889"/>
    <w:rsid w:val="001A07F1"/>
    <w:rsid w:val="001A35FC"/>
    <w:rsid w:val="001A3C86"/>
    <w:rsid w:val="001A71E4"/>
    <w:rsid w:val="001A7F6C"/>
    <w:rsid w:val="001B08A9"/>
    <w:rsid w:val="001B240F"/>
    <w:rsid w:val="001B36F6"/>
    <w:rsid w:val="001B3D9D"/>
    <w:rsid w:val="001C21E5"/>
    <w:rsid w:val="001C3783"/>
    <w:rsid w:val="001C4230"/>
    <w:rsid w:val="001C4ECD"/>
    <w:rsid w:val="001C63CF"/>
    <w:rsid w:val="001C753F"/>
    <w:rsid w:val="001C76EF"/>
    <w:rsid w:val="001D0607"/>
    <w:rsid w:val="001D19DF"/>
    <w:rsid w:val="001D203D"/>
    <w:rsid w:val="001D4AB7"/>
    <w:rsid w:val="001D6DBC"/>
    <w:rsid w:val="001E1D05"/>
    <w:rsid w:val="001E28A6"/>
    <w:rsid w:val="001E3D5D"/>
    <w:rsid w:val="001E6A99"/>
    <w:rsid w:val="001E70DD"/>
    <w:rsid w:val="001F02DB"/>
    <w:rsid w:val="001F0624"/>
    <w:rsid w:val="001F10C3"/>
    <w:rsid w:val="001F12DD"/>
    <w:rsid w:val="001F3380"/>
    <w:rsid w:val="001F39E7"/>
    <w:rsid w:val="001F4A4C"/>
    <w:rsid w:val="001F5700"/>
    <w:rsid w:val="001F6B86"/>
    <w:rsid w:val="001F6BE2"/>
    <w:rsid w:val="002053A0"/>
    <w:rsid w:val="00205C2D"/>
    <w:rsid w:val="0020613F"/>
    <w:rsid w:val="002061D3"/>
    <w:rsid w:val="00206376"/>
    <w:rsid w:val="00207163"/>
    <w:rsid w:val="00211DF3"/>
    <w:rsid w:val="00212F50"/>
    <w:rsid w:val="00213115"/>
    <w:rsid w:val="00214652"/>
    <w:rsid w:val="002165A4"/>
    <w:rsid w:val="002166A2"/>
    <w:rsid w:val="0022024A"/>
    <w:rsid w:val="00220AE6"/>
    <w:rsid w:val="00220B63"/>
    <w:rsid w:val="002237DE"/>
    <w:rsid w:val="00225282"/>
    <w:rsid w:val="002254C1"/>
    <w:rsid w:val="00225C9E"/>
    <w:rsid w:val="00226531"/>
    <w:rsid w:val="00231053"/>
    <w:rsid w:val="00231D1D"/>
    <w:rsid w:val="00232A46"/>
    <w:rsid w:val="00234548"/>
    <w:rsid w:val="00237D26"/>
    <w:rsid w:val="00237F16"/>
    <w:rsid w:val="00240567"/>
    <w:rsid w:val="00245F9F"/>
    <w:rsid w:val="00247A45"/>
    <w:rsid w:val="0025016A"/>
    <w:rsid w:val="00251A1B"/>
    <w:rsid w:val="00252226"/>
    <w:rsid w:val="0025230D"/>
    <w:rsid w:val="002538D2"/>
    <w:rsid w:val="00257287"/>
    <w:rsid w:val="00260E3B"/>
    <w:rsid w:val="00260EDC"/>
    <w:rsid w:val="0026251C"/>
    <w:rsid w:val="0026407B"/>
    <w:rsid w:val="002647FB"/>
    <w:rsid w:val="0026786D"/>
    <w:rsid w:val="00267ACA"/>
    <w:rsid w:val="00271453"/>
    <w:rsid w:val="002725D8"/>
    <w:rsid w:val="00276C35"/>
    <w:rsid w:val="002817C2"/>
    <w:rsid w:val="002821B7"/>
    <w:rsid w:val="0028481E"/>
    <w:rsid w:val="00284A7F"/>
    <w:rsid w:val="00284C7D"/>
    <w:rsid w:val="00284CD0"/>
    <w:rsid w:val="00285401"/>
    <w:rsid w:val="00285F78"/>
    <w:rsid w:val="0029246D"/>
    <w:rsid w:val="002A0B56"/>
    <w:rsid w:val="002A1D29"/>
    <w:rsid w:val="002A4133"/>
    <w:rsid w:val="002A5B75"/>
    <w:rsid w:val="002A77E4"/>
    <w:rsid w:val="002B037A"/>
    <w:rsid w:val="002B08CA"/>
    <w:rsid w:val="002B1876"/>
    <w:rsid w:val="002B1A98"/>
    <w:rsid w:val="002B1C97"/>
    <w:rsid w:val="002B1E89"/>
    <w:rsid w:val="002B1FD4"/>
    <w:rsid w:val="002B61C9"/>
    <w:rsid w:val="002B6B39"/>
    <w:rsid w:val="002B6DC6"/>
    <w:rsid w:val="002B72C2"/>
    <w:rsid w:val="002C35D4"/>
    <w:rsid w:val="002C495F"/>
    <w:rsid w:val="002C54FA"/>
    <w:rsid w:val="002C5883"/>
    <w:rsid w:val="002C7EE0"/>
    <w:rsid w:val="002D139C"/>
    <w:rsid w:val="002D1697"/>
    <w:rsid w:val="002D3F7A"/>
    <w:rsid w:val="002D4687"/>
    <w:rsid w:val="002D5D1E"/>
    <w:rsid w:val="002D6868"/>
    <w:rsid w:val="002D6DC1"/>
    <w:rsid w:val="002E1CF6"/>
    <w:rsid w:val="002E207B"/>
    <w:rsid w:val="002E29D6"/>
    <w:rsid w:val="002E3596"/>
    <w:rsid w:val="002E35E5"/>
    <w:rsid w:val="002F04FA"/>
    <w:rsid w:val="002F78F6"/>
    <w:rsid w:val="00300B4F"/>
    <w:rsid w:val="0030187F"/>
    <w:rsid w:val="0030269A"/>
    <w:rsid w:val="00302B59"/>
    <w:rsid w:val="00304A3A"/>
    <w:rsid w:val="00304EE6"/>
    <w:rsid w:val="00305DF2"/>
    <w:rsid w:val="00306D78"/>
    <w:rsid w:val="003079FB"/>
    <w:rsid w:val="00307B0F"/>
    <w:rsid w:val="0031035D"/>
    <w:rsid w:val="00310546"/>
    <w:rsid w:val="00311ED6"/>
    <w:rsid w:val="00312441"/>
    <w:rsid w:val="0031514A"/>
    <w:rsid w:val="00316B80"/>
    <w:rsid w:val="0031768B"/>
    <w:rsid w:val="00317BC6"/>
    <w:rsid w:val="00317E60"/>
    <w:rsid w:val="00320AA0"/>
    <w:rsid w:val="0032108E"/>
    <w:rsid w:val="0032128E"/>
    <w:rsid w:val="003235CB"/>
    <w:rsid w:val="00325D94"/>
    <w:rsid w:val="003264C9"/>
    <w:rsid w:val="0033197C"/>
    <w:rsid w:val="00333F4A"/>
    <w:rsid w:val="00334D76"/>
    <w:rsid w:val="00341AB0"/>
    <w:rsid w:val="0034216A"/>
    <w:rsid w:val="00343AB4"/>
    <w:rsid w:val="00346CED"/>
    <w:rsid w:val="00352180"/>
    <w:rsid w:val="00352808"/>
    <w:rsid w:val="003532A4"/>
    <w:rsid w:val="00355D86"/>
    <w:rsid w:val="003560BE"/>
    <w:rsid w:val="0036050E"/>
    <w:rsid w:val="00362A8B"/>
    <w:rsid w:val="00362C94"/>
    <w:rsid w:val="0036316A"/>
    <w:rsid w:val="00363700"/>
    <w:rsid w:val="003638E4"/>
    <w:rsid w:val="0036797E"/>
    <w:rsid w:val="00367CD4"/>
    <w:rsid w:val="00370748"/>
    <w:rsid w:val="00371754"/>
    <w:rsid w:val="00371AC3"/>
    <w:rsid w:val="00373AAB"/>
    <w:rsid w:val="00375CC5"/>
    <w:rsid w:val="00375E6C"/>
    <w:rsid w:val="003762C8"/>
    <w:rsid w:val="00376520"/>
    <w:rsid w:val="0037698E"/>
    <w:rsid w:val="003821D9"/>
    <w:rsid w:val="003825E9"/>
    <w:rsid w:val="00382FD6"/>
    <w:rsid w:val="00383F88"/>
    <w:rsid w:val="00385760"/>
    <w:rsid w:val="00385992"/>
    <w:rsid w:val="00385F44"/>
    <w:rsid w:val="00385FCE"/>
    <w:rsid w:val="003910DC"/>
    <w:rsid w:val="0039116D"/>
    <w:rsid w:val="0039525A"/>
    <w:rsid w:val="00395E57"/>
    <w:rsid w:val="0039760C"/>
    <w:rsid w:val="0039794B"/>
    <w:rsid w:val="00397E79"/>
    <w:rsid w:val="003A03C2"/>
    <w:rsid w:val="003A2D0D"/>
    <w:rsid w:val="003A3F32"/>
    <w:rsid w:val="003A4415"/>
    <w:rsid w:val="003B019D"/>
    <w:rsid w:val="003B05C3"/>
    <w:rsid w:val="003B2F55"/>
    <w:rsid w:val="003B3C09"/>
    <w:rsid w:val="003B5DD3"/>
    <w:rsid w:val="003B7E40"/>
    <w:rsid w:val="003C7130"/>
    <w:rsid w:val="003C7A6B"/>
    <w:rsid w:val="003D105A"/>
    <w:rsid w:val="003D2907"/>
    <w:rsid w:val="003D2DD5"/>
    <w:rsid w:val="003D2E26"/>
    <w:rsid w:val="003D3585"/>
    <w:rsid w:val="003D4A4D"/>
    <w:rsid w:val="003D5E56"/>
    <w:rsid w:val="003D7BB9"/>
    <w:rsid w:val="003E23C6"/>
    <w:rsid w:val="003E3E01"/>
    <w:rsid w:val="003E4195"/>
    <w:rsid w:val="003E68DF"/>
    <w:rsid w:val="003E6E9E"/>
    <w:rsid w:val="003E736D"/>
    <w:rsid w:val="003F0F9B"/>
    <w:rsid w:val="003F1D69"/>
    <w:rsid w:val="003F2265"/>
    <w:rsid w:val="003F504A"/>
    <w:rsid w:val="003F66CE"/>
    <w:rsid w:val="003F6B83"/>
    <w:rsid w:val="003F79D2"/>
    <w:rsid w:val="003F7AE8"/>
    <w:rsid w:val="00400C38"/>
    <w:rsid w:val="00406FA9"/>
    <w:rsid w:val="004101DC"/>
    <w:rsid w:val="0041153E"/>
    <w:rsid w:val="00412337"/>
    <w:rsid w:val="00412EA8"/>
    <w:rsid w:val="00413DEB"/>
    <w:rsid w:val="00421A6A"/>
    <w:rsid w:val="0042455B"/>
    <w:rsid w:val="00427D98"/>
    <w:rsid w:val="00431601"/>
    <w:rsid w:val="0043268E"/>
    <w:rsid w:val="00432F0C"/>
    <w:rsid w:val="00435D26"/>
    <w:rsid w:val="004373E8"/>
    <w:rsid w:val="004408BB"/>
    <w:rsid w:val="00440E11"/>
    <w:rsid w:val="0044394B"/>
    <w:rsid w:val="00443E47"/>
    <w:rsid w:val="00444BC8"/>
    <w:rsid w:val="00446580"/>
    <w:rsid w:val="004472B4"/>
    <w:rsid w:val="00447B22"/>
    <w:rsid w:val="004566F9"/>
    <w:rsid w:val="004579B5"/>
    <w:rsid w:val="004615A2"/>
    <w:rsid w:val="00466D19"/>
    <w:rsid w:val="0046740C"/>
    <w:rsid w:val="00470D45"/>
    <w:rsid w:val="0047207B"/>
    <w:rsid w:val="004738BB"/>
    <w:rsid w:val="00473DCD"/>
    <w:rsid w:val="004752B0"/>
    <w:rsid w:val="004762DF"/>
    <w:rsid w:val="004802F5"/>
    <w:rsid w:val="00481FC3"/>
    <w:rsid w:val="00482F2A"/>
    <w:rsid w:val="0048339A"/>
    <w:rsid w:val="00483445"/>
    <w:rsid w:val="00484132"/>
    <w:rsid w:val="004867C1"/>
    <w:rsid w:val="0049102B"/>
    <w:rsid w:val="00492911"/>
    <w:rsid w:val="00492C00"/>
    <w:rsid w:val="00494C81"/>
    <w:rsid w:val="00495B45"/>
    <w:rsid w:val="0049651B"/>
    <w:rsid w:val="00496DE1"/>
    <w:rsid w:val="0049702A"/>
    <w:rsid w:val="00497730"/>
    <w:rsid w:val="004A31B7"/>
    <w:rsid w:val="004A44DC"/>
    <w:rsid w:val="004A458C"/>
    <w:rsid w:val="004A4CD5"/>
    <w:rsid w:val="004A6F3D"/>
    <w:rsid w:val="004A727B"/>
    <w:rsid w:val="004A7D4A"/>
    <w:rsid w:val="004B197F"/>
    <w:rsid w:val="004B1B94"/>
    <w:rsid w:val="004B2B0D"/>
    <w:rsid w:val="004B336C"/>
    <w:rsid w:val="004B4008"/>
    <w:rsid w:val="004B427E"/>
    <w:rsid w:val="004B5675"/>
    <w:rsid w:val="004B7210"/>
    <w:rsid w:val="004C0852"/>
    <w:rsid w:val="004C47DC"/>
    <w:rsid w:val="004D03C9"/>
    <w:rsid w:val="004D1235"/>
    <w:rsid w:val="004D1911"/>
    <w:rsid w:val="004D29CD"/>
    <w:rsid w:val="004D69C2"/>
    <w:rsid w:val="004D7AA2"/>
    <w:rsid w:val="004E043E"/>
    <w:rsid w:val="004E0584"/>
    <w:rsid w:val="004E1C14"/>
    <w:rsid w:val="004E3421"/>
    <w:rsid w:val="004E34E2"/>
    <w:rsid w:val="004E3AF9"/>
    <w:rsid w:val="004E4EA6"/>
    <w:rsid w:val="004E617A"/>
    <w:rsid w:val="004E6D39"/>
    <w:rsid w:val="004E6FE8"/>
    <w:rsid w:val="004E772B"/>
    <w:rsid w:val="004F0F17"/>
    <w:rsid w:val="004F368B"/>
    <w:rsid w:val="004F40A4"/>
    <w:rsid w:val="004F42A5"/>
    <w:rsid w:val="004F4A76"/>
    <w:rsid w:val="004F4F68"/>
    <w:rsid w:val="004F7A3D"/>
    <w:rsid w:val="00503241"/>
    <w:rsid w:val="00503ACD"/>
    <w:rsid w:val="00503ADA"/>
    <w:rsid w:val="00505912"/>
    <w:rsid w:val="00506EEF"/>
    <w:rsid w:val="005078EA"/>
    <w:rsid w:val="00510F0E"/>
    <w:rsid w:val="00513939"/>
    <w:rsid w:val="00513E0D"/>
    <w:rsid w:val="005146AE"/>
    <w:rsid w:val="0051555E"/>
    <w:rsid w:val="00516CF1"/>
    <w:rsid w:val="0051704B"/>
    <w:rsid w:val="00523E4D"/>
    <w:rsid w:val="00524418"/>
    <w:rsid w:val="00525357"/>
    <w:rsid w:val="0053033A"/>
    <w:rsid w:val="00530E34"/>
    <w:rsid w:val="00531DAF"/>
    <w:rsid w:val="00532914"/>
    <w:rsid w:val="005346B5"/>
    <w:rsid w:val="0053535C"/>
    <w:rsid w:val="005364D1"/>
    <w:rsid w:val="0054418F"/>
    <w:rsid w:val="005457D7"/>
    <w:rsid w:val="00546204"/>
    <w:rsid w:val="005474F9"/>
    <w:rsid w:val="00551B66"/>
    <w:rsid w:val="00555F4E"/>
    <w:rsid w:val="00556890"/>
    <w:rsid w:val="005573DF"/>
    <w:rsid w:val="0056315E"/>
    <w:rsid w:val="0056580D"/>
    <w:rsid w:val="00565D4B"/>
    <w:rsid w:val="00566AB4"/>
    <w:rsid w:val="00567E5E"/>
    <w:rsid w:val="00570073"/>
    <w:rsid w:val="005706C3"/>
    <w:rsid w:val="0057134A"/>
    <w:rsid w:val="00574109"/>
    <w:rsid w:val="0057444B"/>
    <w:rsid w:val="00574B22"/>
    <w:rsid w:val="00574BD8"/>
    <w:rsid w:val="00574F1A"/>
    <w:rsid w:val="00575F82"/>
    <w:rsid w:val="00581BD0"/>
    <w:rsid w:val="005834DE"/>
    <w:rsid w:val="005846D0"/>
    <w:rsid w:val="0058589C"/>
    <w:rsid w:val="00585C23"/>
    <w:rsid w:val="005877DC"/>
    <w:rsid w:val="00587B69"/>
    <w:rsid w:val="005919E8"/>
    <w:rsid w:val="00593429"/>
    <w:rsid w:val="00593BF4"/>
    <w:rsid w:val="0059605E"/>
    <w:rsid w:val="005A0DBC"/>
    <w:rsid w:val="005A1091"/>
    <w:rsid w:val="005A3B02"/>
    <w:rsid w:val="005A4C36"/>
    <w:rsid w:val="005A5255"/>
    <w:rsid w:val="005A61E1"/>
    <w:rsid w:val="005B064D"/>
    <w:rsid w:val="005B0EFF"/>
    <w:rsid w:val="005B172E"/>
    <w:rsid w:val="005B5C7D"/>
    <w:rsid w:val="005C01FA"/>
    <w:rsid w:val="005C204B"/>
    <w:rsid w:val="005C2E33"/>
    <w:rsid w:val="005C4AAB"/>
    <w:rsid w:val="005C4F94"/>
    <w:rsid w:val="005C527A"/>
    <w:rsid w:val="005C76E0"/>
    <w:rsid w:val="005C7B3A"/>
    <w:rsid w:val="005D1754"/>
    <w:rsid w:val="005D34FA"/>
    <w:rsid w:val="005D37C9"/>
    <w:rsid w:val="005D75C4"/>
    <w:rsid w:val="005E196E"/>
    <w:rsid w:val="005E218E"/>
    <w:rsid w:val="005E2375"/>
    <w:rsid w:val="005E3A21"/>
    <w:rsid w:val="005E4AAF"/>
    <w:rsid w:val="005E5D9A"/>
    <w:rsid w:val="005E797C"/>
    <w:rsid w:val="005E7ED7"/>
    <w:rsid w:val="005F0218"/>
    <w:rsid w:val="005F1076"/>
    <w:rsid w:val="005F1516"/>
    <w:rsid w:val="005F6740"/>
    <w:rsid w:val="005F68AC"/>
    <w:rsid w:val="005F735E"/>
    <w:rsid w:val="00601F19"/>
    <w:rsid w:val="00602A57"/>
    <w:rsid w:val="0060425F"/>
    <w:rsid w:val="00604E98"/>
    <w:rsid w:val="00606364"/>
    <w:rsid w:val="0060692C"/>
    <w:rsid w:val="00606B9F"/>
    <w:rsid w:val="00606D7D"/>
    <w:rsid w:val="006126E7"/>
    <w:rsid w:val="00613D72"/>
    <w:rsid w:val="0061481E"/>
    <w:rsid w:val="00616E47"/>
    <w:rsid w:val="0062109D"/>
    <w:rsid w:val="00621E61"/>
    <w:rsid w:val="0062343C"/>
    <w:rsid w:val="0063246F"/>
    <w:rsid w:val="00635F91"/>
    <w:rsid w:val="006409EF"/>
    <w:rsid w:val="006416C8"/>
    <w:rsid w:val="00642DE3"/>
    <w:rsid w:val="0064378F"/>
    <w:rsid w:val="006446D1"/>
    <w:rsid w:val="006448A5"/>
    <w:rsid w:val="00645539"/>
    <w:rsid w:val="006464AF"/>
    <w:rsid w:val="00647211"/>
    <w:rsid w:val="006515EC"/>
    <w:rsid w:val="00652205"/>
    <w:rsid w:val="00656392"/>
    <w:rsid w:val="00656590"/>
    <w:rsid w:val="006578BF"/>
    <w:rsid w:val="00660C13"/>
    <w:rsid w:val="00660C2F"/>
    <w:rsid w:val="00662AF7"/>
    <w:rsid w:val="006632E7"/>
    <w:rsid w:val="0066420A"/>
    <w:rsid w:val="00665F3F"/>
    <w:rsid w:val="00674156"/>
    <w:rsid w:val="00675D4C"/>
    <w:rsid w:val="00676DEF"/>
    <w:rsid w:val="006831D2"/>
    <w:rsid w:val="00683737"/>
    <w:rsid w:val="00684AA3"/>
    <w:rsid w:val="00685322"/>
    <w:rsid w:val="00685DFE"/>
    <w:rsid w:val="006904D1"/>
    <w:rsid w:val="00690963"/>
    <w:rsid w:val="0069476B"/>
    <w:rsid w:val="00695339"/>
    <w:rsid w:val="006A4CCC"/>
    <w:rsid w:val="006A4DB5"/>
    <w:rsid w:val="006A7811"/>
    <w:rsid w:val="006B0B50"/>
    <w:rsid w:val="006B1055"/>
    <w:rsid w:val="006B2456"/>
    <w:rsid w:val="006B2829"/>
    <w:rsid w:val="006B2BDB"/>
    <w:rsid w:val="006B5049"/>
    <w:rsid w:val="006B7CC6"/>
    <w:rsid w:val="006B7D1B"/>
    <w:rsid w:val="006C3D0A"/>
    <w:rsid w:val="006C7817"/>
    <w:rsid w:val="006D098B"/>
    <w:rsid w:val="006D45A0"/>
    <w:rsid w:val="006D4BFD"/>
    <w:rsid w:val="006D61A2"/>
    <w:rsid w:val="006E0F50"/>
    <w:rsid w:val="006E16C6"/>
    <w:rsid w:val="006E208E"/>
    <w:rsid w:val="006E3193"/>
    <w:rsid w:val="006E3B7E"/>
    <w:rsid w:val="006E3D23"/>
    <w:rsid w:val="006E4940"/>
    <w:rsid w:val="006E4EF2"/>
    <w:rsid w:val="006F1089"/>
    <w:rsid w:val="006F19D4"/>
    <w:rsid w:val="006F2387"/>
    <w:rsid w:val="006F3B84"/>
    <w:rsid w:val="006F437C"/>
    <w:rsid w:val="006F4E5A"/>
    <w:rsid w:val="006F5BDE"/>
    <w:rsid w:val="006F647B"/>
    <w:rsid w:val="006F7B81"/>
    <w:rsid w:val="007004E6"/>
    <w:rsid w:val="007024A7"/>
    <w:rsid w:val="00702D05"/>
    <w:rsid w:val="007034FC"/>
    <w:rsid w:val="00707D33"/>
    <w:rsid w:val="00707D82"/>
    <w:rsid w:val="007111EB"/>
    <w:rsid w:val="00713A3F"/>
    <w:rsid w:val="00714B5C"/>
    <w:rsid w:val="00714C09"/>
    <w:rsid w:val="00715824"/>
    <w:rsid w:val="00715F76"/>
    <w:rsid w:val="0071662A"/>
    <w:rsid w:val="00717CB4"/>
    <w:rsid w:val="00720804"/>
    <w:rsid w:val="00720A49"/>
    <w:rsid w:val="00721DE0"/>
    <w:rsid w:val="00723CA8"/>
    <w:rsid w:val="00723DD5"/>
    <w:rsid w:val="00724E5E"/>
    <w:rsid w:val="00726A83"/>
    <w:rsid w:val="00730276"/>
    <w:rsid w:val="007313F9"/>
    <w:rsid w:val="00731D38"/>
    <w:rsid w:val="0073253A"/>
    <w:rsid w:val="007355D6"/>
    <w:rsid w:val="007372A9"/>
    <w:rsid w:val="00740BD4"/>
    <w:rsid w:val="0074280E"/>
    <w:rsid w:val="00744F26"/>
    <w:rsid w:val="007458A5"/>
    <w:rsid w:val="007463DF"/>
    <w:rsid w:val="007503FF"/>
    <w:rsid w:val="0075059F"/>
    <w:rsid w:val="007518EF"/>
    <w:rsid w:val="007531B1"/>
    <w:rsid w:val="00753AB3"/>
    <w:rsid w:val="00753B95"/>
    <w:rsid w:val="00753C87"/>
    <w:rsid w:val="00753D48"/>
    <w:rsid w:val="007555A4"/>
    <w:rsid w:val="0075681D"/>
    <w:rsid w:val="007611B4"/>
    <w:rsid w:val="007628CE"/>
    <w:rsid w:val="0076302D"/>
    <w:rsid w:val="00764161"/>
    <w:rsid w:val="00764540"/>
    <w:rsid w:val="00765ABD"/>
    <w:rsid w:val="00767207"/>
    <w:rsid w:val="00767F98"/>
    <w:rsid w:val="00770F91"/>
    <w:rsid w:val="0077213B"/>
    <w:rsid w:val="00772B6F"/>
    <w:rsid w:val="00773308"/>
    <w:rsid w:val="00777680"/>
    <w:rsid w:val="00780B83"/>
    <w:rsid w:val="007815ED"/>
    <w:rsid w:val="007856B3"/>
    <w:rsid w:val="00786284"/>
    <w:rsid w:val="00786B1A"/>
    <w:rsid w:val="00787976"/>
    <w:rsid w:val="00791E36"/>
    <w:rsid w:val="0079204D"/>
    <w:rsid w:val="007946EF"/>
    <w:rsid w:val="00794BDE"/>
    <w:rsid w:val="00794D79"/>
    <w:rsid w:val="00796731"/>
    <w:rsid w:val="00796A1F"/>
    <w:rsid w:val="00797F01"/>
    <w:rsid w:val="007A0315"/>
    <w:rsid w:val="007A06A2"/>
    <w:rsid w:val="007A1026"/>
    <w:rsid w:val="007A1C11"/>
    <w:rsid w:val="007A2036"/>
    <w:rsid w:val="007A4916"/>
    <w:rsid w:val="007A4C24"/>
    <w:rsid w:val="007A50D6"/>
    <w:rsid w:val="007B10E7"/>
    <w:rsid w:val="007B3D37"/>
    <w:rsid w:val="007B64E4"/>
    <w:rsid w:val="007B71EA"/>
    <w:rsid w:val="007C10ED"/>
    <w:rsid w:val="007C1CD2"/>
    <w:rsid w:val="007C48E9"/>
    <w:rsid w:val="007C6534"/>
    <w:rsid w:val="007C7496"/>
    <w:rsid w:val="007C77CA"/>
    <w:rsid w:val="007D06FC"/>
    <w:rsid w:val="007D3F4F"/>
    <w:rsid w:val="007D5575"/>
    <w:rsid w:val="007D5A4B"/>
    <w:rsid w:val="007D7F08"/>
    <w:rsid w:val="007E38CF"/>
    <w:rsid w:val="007E51EA"/>
    <w:rsid w:val="007E5E3D"/>
    <w:rsid w:val="007F0306"/>
    <w:rsid w:val="007F0C54"/>
    <w:rsid w:val="007F1D79"/>
    <w:rsid w:val="007F26B8"/>
    <w:rsid w:val="007F2AE5"/>
    <w:rsid w:val="007F413A"/>
    <w:rsid w:val="007F447A"/>
    <w:rsid w:val="007F48C5"/>
    <w:rsid w:val="007F4F8B"/>
    <w:rsid w:val="00801CCA"/>
    <w:rsid w:val="008028D1"/>
    <w:rsid w:val="00804616"/>
    <w:rsid w:val="008048D9"/>
    <w:rsid w:val="00807B70"/>
    <w:rsid w:val="008127C7"/>
    <w:rsid w:val="008147B2"/>
    <w:rsid w:val="00814A8D"/>
    <w:rsid w:val="008212EF"/>
    <w:rsid w:val="008218E3"/>
    <w:rsid w:val="00823F95"/>
    <w:rsid w:val="00825227"/>
    <w:rsid w:val="00825F55"/>
    <w:rsid w:val="008269E9"/>
    <w:rsid w:val="008328FE"/>
    <w:rsid w:val="00833446"/>
    <w:rsid w:val="00833B1E"/>
    <w:rsid w:val="0083476B"/>
    <w:rsid w:val="00834DFC"/>
    <w:rsid w:val="00835389"/>
    <w:rsid w:val="00835C1A"/>
    <w:rsid w:val="008361F4"/>
    <w:rsid w:val="00837BCC"/>
    <w:rsid w:val="0084081A"/>
    <w:rsid w:val="00846A07"/>
    <w:rsid w:val="00851ED5"/>
    <w:rsid w:val="00852BA9"/>
    <w:rsid w:val="00852BD9"/>
    <w:rsid w:val="00852FED"/>
    <w:rsid w:val="0085383D"/>
    <w:rsid w:val="00853F3F"/>
    <w:rsid w:val="00854ACF"/>
    <w:rsid w:val="00855490"/>
    <w:rsid w:val="00856F73"/>
    <w:rsid w:val="008603B8"/>
    <w:rsid w:val="008611AE"/>
    <w:rsid w:val="008612A4"/>
    <w:rsid w:val="00861B1D"/>
    <w:rsid w:val="00862A2A"/>
    <w:rsid w:val="00863156"/>
    <w:rsid w:val="00863BA6"/>
    <w:rsid w:val="0086469E"/>
    <w:rsid w:val="0086513A"/>
    <w:rsid w:val="00867888"/>
    <w:rsid w:val="00870749"/>
    <w:rsid w:val="00870C9A"/>
    <w:rsid w:val="00870FA8"/>
    <w:rsid w:val="00872A54"/>
    <w:rsid w:val="008740EE"/>
    <w:rsid w:val="008744AA"/>
    <w:rsid w:val="0087625F"/>
    <w:rsid w:val="00876BAE"/>
    <w:rsid w:val="00881413"/>
    <w:rsid w:val="00881FC5"/>
    <w:rsid w:val="0088262E"/>
    <w:rsid w:val="00882FA7"/>
    <w:rsid w:val="00883711"/>
    <w:rsid w:val="00883C71"/>
    <w:rsid w:val="00883F7C"/>
    <w:rsid w:val="0088472A"/>
    <w:rsid w:val="0088553B"/>
    <w:rsid w:val="00885941"/>
    <w:rsid w:val="00885E08"/>
    <w:rsid w:val="00886499"/>
    <w:rsid w:val="00887E70"/>
    <w:rsid w:val="00887EA6"/>
    <w:rsid w:val="00890CA8"/>
    <w:rsid w:val="00891144"/>
    <w:rsid w:val="00892727"/>
    <w:rsid w:val="008931C1"/>
    <w:rsid w:val="008932D9"/>
    <w:rsid w:val="008946B0"/>
    <w:rsid w:val="0089514D"/>
    <w:rsid w:val="008955EA"/>
    <w:rsid w:val="00897455"/>
    <w:rsid w:val="008A0936"/>
    <w:rsid w:val="008A3631"/>
    <w:rsid w:val="008A3A11"/>
    <w:rsid w:val="008A3CDC"/>
    <w:rsid w:val="008A3D83"/>
    <w:rsid w:val="008A624C"/>
    <w:rsid w:val="008A7842"/>
    <w:rsid w:val="008A79D5"/>
    <w:rsid w:val="008B0287"/>
    <w:rsid w:val="008B05CF"/>
    <w:rsid w:val="008B091E"/>
    <w:rsid w:val="008B15B4"/>
    <w:rsid w:val="008B279A"/>
    <w:rsid w:val="008B4AAD"/>
    <w:rsid w:val="008B57AF"/>
    <w:rsid w:val="008B7788"/>
    <w:rsid w:val="008B7F35"/>
    <w:rsid w:val="008C0273"/>
    <w:rsid w:val="008C0E61"/>
    <w:rsid w:val="008C0F67"/>
    <w:rsid w:val="008C2880"/>
    <w:rsid w:val="008C4948"/>
    <w:rsid w:val="008C7611"/>
    <w:rsid w:val="008D015B"/>
    <w:rsid w:val="008D02A6"/>
    <w:rsid w:val="008D1CD2"/>
    <w:rsid w:val="008D3F38"/>
    <w:rsid w:val="008D4AB8"/>
    <w:rsid w:val="008D6E77"/>
    <w:rsid w:val="008E24D6"/>
    <w:rsid w:val="008E4122"/>
    <w:rsid w:val="008E62FA"/>
    <w:rsid w:val="008E6306"/>
    <w:rsid w:val="008E6D9B"/>
    <w:rsid w:val="008E7CE5"/>
    <w:rsid w:val="008E7DA5"/>
    <w:rsid w:val="008F0308"/>
    <w:rsid w:val="008F091E"/>
    <w:rsid w:val="008F109D"/>
    <w:rsid w:val="008F12FA"/>
    <w:rsid w:val="008F2847"/>
    <w:rsid w:val="008F44D3"/>
    <w:rsid w:val="008F502F"/>
    <w:rsid w:val="008F537C"/>
    <w:rsid w:val="008F5DB3"/>
    <w:rsid w:val="008F6124"/>
    <w:rsid w:val="008F7675"/>
    <w:rsid w:val="00900742"/>
    <w:rsid w:val="00901918"/>
    <w:rsid w:val="009029CF"/>
    <w:rsid w:val="009061BD"/>
    <w:rsid w:val="0091107F"/>
    <w:rsid w:val="0091375B"/>
    <w:rsid w:val="0092071A"/>
    <w:rsid w:val="00922C12"/>
    <w:rsid w:val="009267FD"/>
    <w:rsid w:val="0092697B"/>
    <w:rsid w:val="00931193"/>
    <w:rsid w:val="00931275"/>
    <w:rsid w:val="00932540"/>
    <w:rsid w:val="00932C6B"/>
    <w:rsid w:val="00933381"/>
    <w:rsid w:val="0093398B"/>
    <w:rsid w:val="009354CF"/>
    <w:rsid w:val="0093621A"/>
    <w:rsid w:val="00936CCC"/>
    <w:rsid w:val="009374B0"/>
    <w:rsid w:val="00937D54"/>
    <w:rsid w:val="00943617"/>
    <w:rsid w:val="00944970"/>
    <w:rsid w:val="0094731F"/>
    <w:rsid w:val="00947E19"/>
    <w:rsid w:val="00950906"/>
    <w:rsid w:val="00950A27"/>
    <w:rsid w:val="009523EF"/>
    <w:rsid w:val="00953F82"/>
    <w:rsid w:val="009542B4"/>
    <w:rsid w:val="00957270"/>
    <w:rsid w:val="009607A5"/>
    <w:rsid w:val="00961472"/>
    <w:rsid w:val="009619B8"/>
    <w:rsid w:val="009673D1"/>
    <w:rsid w:val="009739FF"/>
    <w:rsid w:val="00973BFB"/>
    <w:rsid w:val="009806E9"/>
    <w:rsid w:val="00980CE5"/>
    <w:rsid w:val="0098303F"/>
    <w:rsid w:val="0098553D"/>
    <w:rsid w:val="00985901"/>
    <w:rsid w:val="00987250"/>
    <w:rsid w:val="00990813"/>
    <w:rsid w:val="0099117C"/>
    <w:rsid w:val="00991C76"/>
    <w:rsid w:val="00992B9E"/>
    <w:rsid w:val="00996B3D"/>
    <w:rsid w:val="00997383"/>
    <w:rsid w:val="0099781B"/>
    <w:rsid w:val="009A225D"/>
    <w:rsid w:val="009A38CE"/>
    <w:rsid w:val="009A3B86"/>
    <w:rsid w:val="009A511B"/>
    <w:rsid w:val="009A7B90"/>
    <w:rsid w:val="009B0843"/>
    <w:rsid w:val="009B0CDA"/>
    <w:rsid w:val="009B48FA"/>
    <w:rsid w:val="009B64E6"/>
    <w:rsid w:val="009C0D3D"/>
    <w:rsid w:val="009C107E"/>
    <w:rsid w:val="009C1299"/>
    <w:rsid w:val="009C1E89"/>
    <w:rsid w:val="009C20C7"/>
    <w:rsid w:val="009C213B"/>
    <w:rsid w:val="009C26EB"/>
    <w:rsid w:val="009C2902"/>
    <w:rsid w:val="009C39B0"/>
    <w:rsid w:val="009C5DD0"/>
    <w:rsid w:val="009D1ECC"/>
    <w:rsid w:val="009D2059"/>
    <w:rsid w:val="009D2092"/>
    <w:rsid w:val="009D453E"/>
    <w:rsid w:val="009D45F7"/>
    <w:rsid w:val="009D4FE7"/>
    <w:rsid w:val="009E165C"/>
    <w:rsid w:val="009E345E"/>
    <w:rsid w:val="009E363E"/>
    <w:rsid w:val="009E3B80"/>
    <w:rsid w:val="009E588E"/>
    <w:rsid w:val="009E58D0"/>
    <w:rsid w:val="009E59E9"/>
    <w:rsid w:val="009E6F7A"/>
    <w:rsid w:val="009E7116"/>
    <w:rsid w:val="009F0185"/>
    <w:rsid w:val="009F11DE"/>
    <w:rsid w:val="009F15A9"/>
    <w:rsid w:val="009F1927"/>
    <w:rsid w:val="009F27E6"/>
    <w:rsid w:val="009F3854"/>
    <w:rsid w:val="009F4C3F"/>
    <w:rsid w:val="009F519C"/>
    <w:rsid w:val="009F5801"/>
    <w:rsid w:val="009F657E"/>
    <w:rsid w:val="009F77C1"/>
    <w:rsid w:val="00A0017D"/>
    <w:rsid w:val="00A0037C"/>
    <w:rsid w:val="00A00A28"/>
    <w:rsid w:val="00A01152"/>
    <w:rsid w:val="00A01DF2"/>
    <w:rsid w:val="00A03255"/>
    <w:rsid w:val="00A03B71"/>
    <w:rsid w:val="00A05C1A"/>
    <w:rsid w:val="00A076D9"/>
    <w:rsid w:val="00A10096"/>
    <w:rsid w:val="00A10C81"/>
    <w:rsid w:val="00A11122"/>
    <w:rsid w:val="00A12558"/>
    <w:rsid w:val="00A12902"/>
    <w:rsid w:val="00A12C2C"/>
    <w:rsid w:val="00A12F6C"/>
    <w:rsid w:val="00A13B43"/>
    <w:rsid w:val="00A166ED"/>
    <w:rsid w:val="00A17153"/>
    <w:rsid w:val="00A20CE4"/>
    <w:rsid w:val="00A22586"/>
    <w:rsid w:val="00A2259D"/>
    <w:rsid w:val="00A22E6A"/>
    <w:rsid w:val="00A23478"/>
    <w:rsid w:val="00A24607"/>
    <w:rsid w:val="00A26548"/>
    <w:rsid w:val="00A26E93"/>
    <w:rsid w:val="00A27762"/>
    <w:rsid w:val="00A310CD"/>
    <w:rsid w:val="00A32C62"/>
    <w:rsid w:val="00A33ED3"/>
    <w:rsid w:val="00A366C0"/>
    <w:rsid w:val="00A36FB0"/>
    <w:rsid w:val="00A37976"/>
    <w:rsid w:val="00A46754"/>
    <w:rsid w:val="00A47F87"/>
    <w:rsid w:val="00A50919"/>
    <w:rsid w:val="00A5274A"/>
    <w:rsid w:val="00A52D91"/>
    <w:rsid w:val="00A5345D"/>
    <w:rsid w:val="00A57975"/>
    <w:rsid w:val="00A603C5"/>
    <w:rsid w:val="00A63151"/>
    <w:rsid w:val="00A64ECC"/>
    <w:rsid w:val="00A651B3"/>
    <w:rsid w:val="00A67CCA"/>
    <w:rsid w:val="00A71775"/>
    <w:rsid w:val="00A74B17"/>
    <w:rsid w:val="00A74FC7"/>
    <w:rsid w:val="00A8240B"/>
    <w:rsid w:val="00A8522C"/>
    <w:rsid w:val="00A85B3E"/>
    <w:rsid w:val="00A8662C"/>
    <w:rsid w:val="00A871AC"/>
    <w:rsid w:val="00A91960"/>
    <w:rsid w:val="00A92909"/>
    <w:rsid w:val="00A9307B"/>
    <w:rsid w:val="00A95852"/>
    <w:rsid w:val="00A96B14"/>
    <w:rsid w:val="00A9722D"/>
    <w:rsid w:val="00A97F1A"/>
    <w:rsid w:val="00A97F91"/>
    <w:rsid w:val="00AA1993"/>
    <w:rsid w:val="00AA251F"/>
    <w:rsid w:val="00AA31D3"/>
    <w:rsid w:val="00AA7D9B"/>
    <w:rsid w:val="00AB014E"/>
    <w:rsid w:val="00AB1549"/>
    <w:rsid w:val="00AB20C5"/>
    <w:rsid w:val="00AB2F3F"/>
    <w:rsid w:val="00AB6BC7"/>
    <w:rsid w:val="00AC00CE"/>
    <w:rsid w:val="00AC0616"/>
    <w:rsid w:val="00AC0694"/>
    <w:rsid w:val="00AC06CB"/>
    <w:rsid w:val="00AC2A02"/>
    <w:rsid w:val="00AC2CBA"/>
    <w:rsid w:val="00AC2D98"/>
    <w:rsid w:val="00AC2F0C"/>
    <w:rsid w:val="00AC35A4"/>
    <w:rsid w:val="00AC3895"/>
    <w:rsid w:val="00AC3BCC"/>
    <w:rsid w:val="00AC4421"/>
    <w:rsid w:val="00AC5A78"/>
    <w:rsid w:val="00AC6CA0"/>
    <w:rsid w:val="00AC7EA4"/>
    <w:rsid w:val="00AD009C"/>
    <w:rsid w:val="00AD0465"/>
    <w:rsid w:val="00AD0CF2"/>
    <w:rsid w:val="00AD2BAD"/>
    <w:rsid w:val="00AD3BF7"/>
    <w:rsid w:val="00AD472E"/>
    <w:rsid w:val="00AE3439"/>
    <w:rsid w:val="00AE4358"/>
    <w:rsid w:val="00AE7024"/>
    <w:rsid w:val="00AF04EC"/>
    <w:rsid w:val="00AF07BE"/>
    <w:rsid w:val="00B0018D"/>
    <w:rsid w:val="00B051AC"/>
    <w:rsid w:val="00B0582C"/>
    <w:rsid w:val="00B10095"/>
    <w:rsid w:val="00B1032E"/>
    <w:rsid w:val="00B10EFA"/>
    <w:rsid w:val="00B1269B"/>
    <w:rsid w:val="00B13503"/>
    <w:rsid w:val="00B15CC3"/>
    <w:rsid w:val="00B17944"/>
    <w:rsid w:val="00B2122A"/>
    <w:rsid w:val="00B2206F"/>
    <w:rsid w:val="00B225E4"/>
    <w:rsid w:val="00B22C81"/>
    <w:rsid w:val="00B23479"/>
    <w:rsid w:val="00B24693"/>
    <w:rsid w:val="00B2579C"/>
    <w:rsid w:val="00B25A61"/>
    <w:rsid w:val="00B2635C"/>
    <w:rsid w:val="00B32E16"/>
    <w:rsid w:val="00B33D87"/>
    <w:rsid w:val="00B3614E"/>
    <w:rsid w:val="00B3757A"/>
    <w:rsid w:val="00B4372B"/>
    <w:rsid w:val="00B45595"/>
    <w:rsid w:val="00B45C74"/>
    <w:rsid w:val="00B4609E"/>
    <w:rsid w:val="00B5054B"/>
    <w:rsid w:val="00B52B06"/>
    <w:rsid w:val="00B545ED"/>
    <w:rsid w:val="00B57697"/>
    <w:rsid w:val="00B601EA"/>
    <w:rsid w:val="00B60A8D"/>
    <w:rsid w:val="00B61D7A"/>
    <w:rsid w:val="00B630E2"/>
    <w:rsid w:val="00B638DA"/>
    <w:rsid w:val="00B63D4B"/>
    <w:rsid w:val="00B65861"/>
    <w:rsid w:val="00B6734D"/>
    <w:rsid w:val="00B702D4"/>
    <w:rsid w:val="00B713E0"/>
    <w:rsid w:val="00B719A1"/>
    <w:rsid w:val="00B726B9"/>
    <w:rsid w:val="00B74046"/>
    <w:rsid w:val="00B74831"/>
    <w:rsid w:val="00B74BDE"/>
    <w:rsid w:val="00B76EC4"/>
    <w:rsid w:val="00B7702C"/>
    <w:rsid w:val="00B82DA9"/>
    <w:rsid w:val="00B83A53"/>
    <w:rsid w:val="00B85097"/>
    <w:rsid w:val="00B8671D"/>
    <w:rsid w:val="00B869B6"/>
    <w:rsid w:val="00B87CAE"/>
    <w:rsid w:val="00B90737"/>
    <w:rsid w:val="00B910F8"/>
    <w:rsid w:val="00B92872"/>
    <w:rsid w:val="00B93168"/>
    <w:rsid w:val="00B94CD9"/>
    <w:rsid w:val="00B94EA7"/>
    <w:rsid w:val="00B964ED"/>
    <w:rsid w:val="00BA01B5"/>
    <w:rsid w:val="00BA0512"/>
    <w:rsid w:val="00BA08F7"/>
    <w:rsid w:val="00BA2AC0"/>
    <w:rsid w:val="00BA2EEA"/>
    <w:rsid w:val="00BA4179"/>
    <w:rsid w:val="00BA485A"/>
    <w:rsid w:val="00BA4911"/>
    <w:rsid w:val="00BA4B13"/>
    <w:rsid w:val="00BA7523"/>
    <w:rsid w:val="00BA7D8E"/>
    <w:rsid w:val="00BB0DAB"/>
    <w:rsid w:val="00BB1C55"/>
    <w:rsid w:val="00BB1E38"/>
    <w:rsid w:val="00BB31B8"/>
    <w:rsid w:val="00BB3367"/>
    <w:rsid w:val="00BB36CA"/>
    <w:rsid w:val="00BB397F"/>
    <w:rsid w:val="00BB41C4"/>
    <w:rsid w:val="00BB46B3"/>
    <w:rsid w:val="00BB7369"/>
    <w:rsid w:val="00BB7B11"/>
    <w:rsid w:val="00BC0F54"/>
    <w:rsid w:val="00BC21DC"/>
    <w:rsid w:val="00BC2543"/>
    <w:rsid w:val="00BC30B3"/>
    <w:rsid w:val="00BC4BCF"/>
    <w:rsid w:val="00BC75E0"/>
    <w:rsid w:val="00BC770C"/>
    <w:rsid w:val="00BC7B46"/>
    <w:rsid w:val="00BD18FB"/>
    <w:rsid w:val="00BD275C"/>
    <w:rsid w:val="00BD2CD3"/>
    <w:rsid w:val="00BD37E1"/>
    <w:rsid w:val="00BD3D97"/>
    <w:rsid w:val="00BD4B32"/>
    <w:rsid w:val="00BD52D1"/>
    <w:rsid w:val="00BD61BB"/>
    <w:rsid w:val="00BD62CB"/>
    <w:rsid w:val="00BE0170"/>
    <w:rsid w:val="00BE0506"/>
    <w:rsid w:val="00BE11F0"/>
    <w:rsid w:val="00BE1E81"/>
    <w:rsid w:val="00BE387E"/>
    <w:rsid w:val="00BE425A"/>
    <w:rsid w:val="00BE4CA6"/>
    <w:rsid w:val="00BE6C1A"/>
    <w:rsid w:val="00BE741F"/>
    <w:rsid w:val="00BF25F5"/>
    <w:rsid w:val="00BF3720"/>
    <w:rsid w:val="00BF4899"/>
    <w:rsid w:val="00BF4B52"/>
    <w:rsid w:val="00BF51F3"/>
    <w:rsid w:val="00BF5E08"/>
    <w:rsid w:val="00BF607B"/>
    <w:rsid w:val="00C00503"/>
    <w:rsid w:val="00C02AFD"/>
    <w:rsid w:val="00C04D8D"/>
    <w:rsid w:val="00C073BA"/>
    <w:rsid w:val="00C074CB"/>
    <w:rsid w:val="00C07B48"/>
    <w:rsid w:val="00C10C8F"/>
    <w:rsid w:val="00C113D1"/>
    <w:rsid w:val="00C13AC0"/>
    <w:rsid w:val="00C15E1E"/>
    <w:rsid w:val="00C17035"/>
    <w:rsid w:val="00C17D97"/>
    <w:rsid w:val="00C207D7"/>
    <w:rsid w:val="00C20CEF"/>
    <w:rsid w:val="00C21014"/>
    <w:rsid w:val="00C214FE"/>
    <w:rsid w:val="00C21CBD"/>
    <w:rsid w:val="00C222A2"/>
    <w:rsid w:val="00C22B99"/>
    <w:rsid w:val="00C231A4"/>
    <w:rsid w:val="00C23761"/>
    <w:rsid w:val="00C24CDE"/>
    <w:rsid w:val="00C255BB"/>
    <w:rsid w:val="00C26A72"/>
    <w:rsid w:val="00C30C29"/>
    <w:rsid w:val="00C347B5"/>
    <w:rsid w:val="00C3545C"/>
    <w:rsid w:val="00C36D28"/>
    <w:rsid w:val="00C370AB"/>
    <w:rsid w:val="00C40C15"/>
    <w:rsid w:val="00C41AB2"/>
    <w:rsid w:val="00C43283"/>
    <w:rsid w:val="00C43F9A"/>
    <w:rsid w:val="00C457E3"/>
    <w:rsid w:val="00C45DC4"/>
    <w:rsid w:val="00C50777"/>
    <w:rsid w:val="00C5143C"/>
    <w:rsid w:val="00C51E45"/>
    <w:rsid w:val="00C522ED"/>
    <w:rsid w:val="00C53843"/>
    <w:rsid w:val="00C55FEF"/>
    <w:rsid w:val="00C57495"/>
    <w:rsid w:val="00C57AF8"/>
    <w:rsid w:val="00C64806"/>
    <w:rsid w:val="00C64FB9"/>
    <w:rsid w:val="00C65CB4"/>
    <w:rsid w:val="00C66109"/>
    <w:rsid w:val="00C7133B"/>
    <w:rsid w:val="00C7170C"/>
    <w:rsid w:val="00C75106"/>
    <w:rsid w:val="00C76545"/>
    <w:rsid w:val="00C76B2A"/>
    <w:rsid w:val="00C80859"/>
    <w:rsid w:val="00C8292C"/>
    <w:rsid w:val="00C8465C"/>
    <w:rsid w:val="00C8554D"/>
    <w:rsid w:val="00C8739C"/>
    <w:rsid w:val="00C9036F"/>
    <w:rsid w:val="00C91BD9"/>
    <w:rsid w:val="00C9323E"/>
    <w:rsid w:val="00C938C5"/>
    <w:rsid w:val="00CA25B3"/>
    <w:rsid w:val="00CA2BA5"/>
    <w:rsid w:val="00CA358C"/>
    <w:rsid w:val="00CA4A4D"/>
    <w:rsid w:val="00CA5CDC"/>
    <w:rsid w:val="00CA6A05"/>
    <w:rsid w:val="00CA7CAB"/>
    <w:rsid w:val="00CB04F7"/>
    <w:rsid w:val="00CB288F"/>
    <w:rsid w:val="00CB2896"/>
    <w:rsid w:val="00CB73B5"/>
    <w:rsid w:val="00CB7B4A"/>
    <w:rsid w:val="00CB7F8B"/>
    <w:rsid w:val="00CC0C15"/>
    <w:rsid w:val="00CC1A78"/>
    <w:rsid w:val="00CC2BE2"/>
    <w:rsid w:val="00CC2F2C"/>
    <w:rsid w:val="00CC3728"/>
    <w:rsid w:val="00CC4682"/>
    <w:rsid w:val="00CC4BDF"/>
    <w:rsid w:val="00CC4CAD"/>
    <w:rsid w:val="00CC5D8D"/>
    <w:rsid w:val="00CC6751"/>
    <w:rsid w:val="00CC7333"/>
    <w:rsid w:val="00CD3A73"/>
    <w:rsid w:val="00CD4ED3"/>
    <w:rsid w:val="00CD6EC8"/>
    <w:rsid w:val="00CD70D2"/>
    <w:rsid w:val="00CD78F2"/>
    <w:rsid w:val="00CE06E4"/>
    <w:rsid w:val="00CE104E"/>
    <w:rsid w:val="00CE474A"/>
    <w:rsid w:val="00CE527A"/>
    <w:rsid w:val="00CE73F8"/>
    <w:rsid w:val="00CE7A85"/>
    <w:rsid w:val="00CF0D7C"/>
    <w:rsid w:val="00CF2537"/>
    <w:rsid w:val="00CF40D8"/>
    <w:rsid w:val="00CF435A"/>
    <w:rsid w:val="00D001A7"/>
    <w:rsid w:val="00D00239"/>
    <w:rsid w:val="00D035B8"/>
    <w:rsid w:val="00D04DB0"/>
    <w:rsid w:val="00D04F2B"/>
    <w:rsid w:val="00D0729E"/>
    <w:rsid w:val="00D1043E"/>
    <w:rsid w:val="00D104D6"/>
    <w:rsid w:val="00D13C15"/>
    <w:rsid w:val="00D149E7"/>
    <w:rsid w:val="00D15237"/>
    <w:rsid w:val="00D15C0D"/>
    <w:rsid w:val="00D15E2D"/>
    <w:rsid w:val="00D16C34"/>
    <w:rsid w:val="00D21A04"/>
    <w:rsid w:val="00D229F7"/>
    <w:rsid w:val="00D22D92"/>
    <w:rsid w:val="00D23622"/>
    <w:rsid w:val="00D26AD7"/>
    <w:rsid w:val="00D27F56"/>
    <w:rsid w:val="00D30777"/>
    <w:rsid w:val="00D34ED5"/>
    <w:rsid w:val="00D363B6"/>
    <w:rsid w:val="00D371EF"/>
    <w:rsid w:val="00D40852"/>
    <w:rsid w:val="00D44760"/>
    <w:rsid w:val="00D44FCC"/>
    <w:rsid w:val="00D467FC"/>
    <w:rsid w:val="00D4706C"/>
    <w:rsid w:val="00D479B6"/>
    <w:rsid w:val="00D47B5D"/>
    <w:rsid w:val="00D53561"/>
    <w:rsid w:val="00D535CE"/>
    <w:rsid w:val="00D53879"/>
    <w:rsid w:val="00D57BDC"/>
    <w:rsid w:val="00D61464"/>
    <w:rsid w:val="00D7073C"/>
    <w:rsid w:val="00D7100E"/>
    <w:rsid w:val="00D71613"/>
    <w:rsid w:val="00D7163B"/>
    <w:rsid w:val="00D7183E"/>
    <w:rsid w:val="00D74D9E"/>
    <w:rsid w:val="00D8052F"/>
    <w:rsid w:val="00D8401C"/>
    <w:rsid w:val="00D8429D"/>
    <w:rsid w:val="00D86FB7"/>
    <w:rsid w:val="00D872CC"/>
    <w:rsid w:val="00D91C49"/>
    <w:rsid w:val="00D91C8D"/>
    <w:rsid w:val="00D92286"/>
    <w:rsid w:val="00D92BB8"/>
    <w:rsid w:val="00D92DC5"/>
    <w:rsid w:val="00D943F7"/>
    <w:rsid w:val="00D95B2B"/>
    <w:rsid w:val="00D96378"/>
    <w:rsid w:val="00D97D0F"/>
    <w:rsid w:val="00D97EF8"/>
    <w:rsid w:val="00DA045F"/>
    <w:rsid w:val="00DA1B25"/>
    <w:rsid w:val="00DA3FA3"/>
    <w:rsid w:val="00DA48DB"/>
    <w:rsid w:val="00DA4EF9"/>
    <w:rsid w:val="00DA5D10"/>
    <w:rsid w:val="00DA720A"/>
    <w:rsid w:val="00DB09DD"/>
    <w:rsid w:val="00DB144D"/>
    <w:rsid w:val="00DB1DDD"/>
    <w:rsid w:val="00DB2E9E"/>
    <w:rsid w:val="00DB5310"/>
    <w:rsid w:val="00DB75B8"/>
    <w:rsid w:val="00DB7FC1"/>
    <w:rsid w:val="00DC4C14"/>
    <w:rsid w:val="00DC744B"/>
    <w:rsid w:val="00DD0439"/>
    <w:rsid w:val="00DD095C"/>
    <w:rsid w:val="00DD11EA"/>
    <w:rsid w:val="00DD333B"/>
    <w:rsid w:val="00DD3FDF"/>
    <w:rsid w:val="00DD4911"/>
    <w:rsid w:val="00DD7948"/>
    <w:rsid w:val="00DE0476"/>
    <w:rsid w:val="00DE050C"/>
    <w:rsid w:val="00DE0C21"/>
    <w:rsid w:val="00DE15A3"/>
    <w:rsid w:val="00DE1676"/>
    <w:rsid w:val="00DE1BA9"/>
    <w:rsid w:val="00DE22B9"/>
    <w:rsid w:val="00DE42D8"/>
    <w:rsid w:val="00DE48FE"/>
    <w:rsid w:val="00DE564E"/>
    <w:rsid w:val="00DE571D"/>
    <w:rsid w:val="00DE586D"/>
    <w:rsid w:val="00DE5E00"/>
    <w:rsid w:val="00DE7D20"/>
    <w:rsid w:val="00DF34C2"/>
    <w:rsid w:val="00DF484D"/>
    <w:rsid w:val="00DF4C39"/>
    <w:rsid w:val="00DF4CDC"/>
    <w:rsid w:val="00DF5F5D"/>
    <w:rsid w:val="00DF60FA"/>
    <w:rsid w:val="00E00BEF"/>
    <w:rsid w:val="00E01925"/>
    <w:rsid w:val="00E02EBB"/>
    <w:rsid w:val="00E03147"/>
    <w:rsid w:val="00E03877"/>
    <w:rsid w:val="00E04FEC"/>
    <w:rsid w:val="00E056B9"/>
    <w:rsid w:val="00E05C67"/>
    <w:rsid w:val="00E07ECF"/>
    <w:rsid w:val="00E118F7"/>
    <w:rsid w:val="00E1279E"/>
    <w:rsid w:val="00E14CED"/>
    <w:rsid w:val="00E21D37"/>
    <w:rsid w:val="00E21F46"/>
    <w:rsid w:val="00E2208A"/>
    <w:rsid w:val="00E243FF"/>
    <w:rsid w:val="00E24A8C"/>
    <w:rsid w:val="00E25D31"/>
    <w:rsid w:val="00E25F6E"/>
    <w:rsid w:val="00E350FF"/>
    <w:rsid w:val="00E37C08"/>
    <w:rsid w:val="00E37E47"/>
    <w:rsid w:val="00E405EC"/>
    <w:rsid w:val="00E4520E"/>
    <w:rsid w:val="00E45F5F"/>
    <w:rsid w:val="00E46CF3"/>
    <w:rsid w:val="00E51519"/>
    <w:rsid w:val="00E52506"/>
    <w:rsid w:val="00E5317A"/>
    <w:rsid w:val="00E541DA"/>
    <w:rsid w:val="00E54F24"/>
    <w:rsid w:val="00E56D9F"/>
    <w:rsid w:val="00E57953"/>
    <w:rsid w:val="00E5796D"/>
    <w:rsid w:val="00E62006"/>
    <w:rsid w:val="00E63059"/>
    <w:rsid w:val="00E63354"/>
    <w:rsid w:val="00E64179"/>
    <w:rsid w:val="00E643CA"/>
    <w:rsid w:val="00E64B5B"/>
    <w:rsid w:val="00E7116D"/>
    <w:rsid w:val="00E71998"/>
    <w:rsid w:val="00E72C0E"/>
    <w:rsid w:val="00E750A2"/>
    <w:rsid w:val="00E7710E"/>
    <w:rsid w:val="00E77327"/>
    <w:rsid w:val="00E8055E"/>
    <w:rsid w:val="00E80631"/>
    <w:rsid w:val="00E81677"/>
    <w:rsid w:val="00E822B0"/>
    <w:rsid w:val="00E82AF2"/>
    <w:rsid w:val="00E82B32"/>
    <w:rsid w:val="00E84C18"/>
    <w:rsid w:val="00E870F0"/>
    <w:rsid w:val="00E93FF4"/>
    <w:rsid w:val="00E943AA"/>
    <w:rsid w:val="00E96E8B"/>
    <w:rsid w:val="00EA0053"/>
    <w:rsid w:val="00EA0EE4"/>
    <w:rsid w:val="00EA5667"/>
    <w:rsid w:val="00EB1A72"/>
    <w:rsid w:val="00EB2152"/>
    <w:rsid w:val="00EB220E"/>
    <w:rsid w:val="00EB27E8"/>
    <w:rsid w:val="00EB30F3"/>
    <w:rsid w:val="00EB7685"/>
    <w:rsid w:val="00EC0A33"/>
    <w:rsid w:val="00EC18A7"/>
    <w:rsid w:val="00EC1CED"/>
    <w:rsid w:val="00EC2BDA"/>
    <w:rsid w:val="00EC4349"/>
    <w:rsid w:val="00EC6965"/>
    <w:rsid w:val="00ED04EA"/>
    <w:rsid w:val="00ED074B"/>
    <w:rsid w:val="00ED10EC"/>
    <w:rsid w:val="00ED2324"/>
    <w:rsid w:val="00ED3A3E"/>
    <w:rsid w:val="00ED4046"/>
    <w:rsid w:val="00ED4449"/>
    <w:rsid w:val="00ED5CB7"/>
    <w:rsid w:val="00ED62B2"/>
    <w:rsid w:val="00ED6304"/>
    <w:rsid w:val="00ED67BD"/>
    <w:rsid w:val="00EE0C43"/>
    <w:rsid w:val="00EE4702"/>
    <w:rsid w:val="00EE5068"/>
    <w:rsid w:val="00EF4897"/>
    <w:rsid w:val="00EF4B9E"/>
    <w:rsid w:val="00EF618C"/>
    <w:rsid w:val="00EF7F6C"/>
    <w:rsid w:val="00F00196"/>
    <w:rsid w:val="00F01124"/>
    <w:rsid w:val="00F0244A"/>
    <w:rsid w:val="00F02EBC"/>
    <w:rsid w:val="00F05096"/>
    <w:rsid w:val="00F06959"/>
    <w:rsid w:val="00F069EF"/>
    <w:rsid w:val="00F106B7"/>
    <w:rsid w:val="00F116E4"/>
    <w:rsid w:val="00F13FE2"/>
    <w:rsid w:val="00F14552"/>
    <w:rsid w:val="00F146CD"/>
    <w:rsid w:val="00F15CAF"/>
    <w:rsid w:val="00F17805"/>
    <w:rsid w:val="00F21C12"/>
    <w:rsid w:val="00F247C4"/>
    <w:rsid w:val="00F2521E"/>
    <w:rsid w:val="00F25C04"/>
    <w:rsid w:val="00F26DFD"/>
    <w:rsid w:val="00F31A8E"/>
    <w:rsid w:val="00F34FA6"/>
    <w:rsid w:val="00F358C7"/>
    <w:rsid w:val="00F35988"/>
    <w:rsid w:val="00F35EE4"/>
    <w:rsid w:val="00F36319"/>
    <w:rsid w:val="00F3776D"/>
    <w:rsid w:val="00F417B4"/>
    <w:rsid w:val="00F42658"/>
    <w:rsid w:val="00F440E3"/>
    <w:rsid w:val="00F45547"/>
    <w:rsid w:val="00F46DE0"/>
    <w:rsid w:val="00F503CF"/>
    <w:rsid w:val="00F52147"/>
    <w:rsid w:val="00F53F2A"/>
    <w:rsid w:val="00F5401F"/>
    <w:rsid w:val="00F54811"/>
    <w:rsid w:val="00F54D1B"/>
    <w:rsid w:val="00F5507D"/>
    <w:rsid w:val="00F55912"/>
    <w:rsid w:val="00F5613B"/>
    <w:rsid w:val="00F60642"/>
    <w:rsid w:val="00F60834"/>
    <w:rsid w:val="00F60A95"/>
    <w:rsid w:val="00F60ABB"/>
    <w:rsid w:val="00F6244F"/>
    <w:rsid w:val="00F62B0F"/>
    <w:rsid w:val="00F63B9F"/>
    <w:rsid w:val="00F65A95"/>
    <w:rsid w:val="00F6747C"/>
    <w:rsid w:val="00F704FA"/>
    <w:rsid w:val="00F70BBA"/>
    <w:rsid w:val="00F72705"/>
    <w:rsid w:val="00F72A00"/>
    <w:rsid w:val="00F72E18"/>
    <w:rsid w:val="00F72EAF"/>
    <w:rsid w:val="00F730C0"/>
    <w:rsid w:val="00F7355A"/>
    <w:rsid w:val="00F73F25"/>
    <w:rsid w:val="00F74EB7"/>
    <w:rsid w:val="00F7794D"/>
    <w:rsid w:val="00F80895"/>
    <w:rsid w:val="00F80CD0"/>
    <w:rsid w:val="00F81C3D"/>
    <w:rsid w:val="00F824F0"/>
    <w:rsid w:val="00F8297A"/>
    <w:rsid w:val="00F86567"/>
    <w:rsid w:val="00F86E71"/>
    <w:rsid w:val="00F87C7B"/>
    <w:rsid w:val="00F90746"/>
    <w:rsid w:val="00F945AB"/>
    <w:rsid w:val="00F96262"/>
    <w:rsid w:val="00F96800"/>
    <w:rsid w:val="00F96E11"/>
    <w:rsid w:val="00F97E92"/>
    <w:rsid w:val="00FA0AB1"/>
    <w:rsid w:val="00FA1CA3"/>
    <w:rsid w:val="00FA2084"/>
    <w:rsid w:val="00FA25E4"/>
    <w:rsid w:val="00FA41B1"/>
    <w:rsid w:val="00FA5A27"/>
    <w:rsid w:val="00FA5C8C"/>
    <w:rsid w:val="00FA6875"/>
    <w:rsid w:val="00FB02F1"/>
    <w:rsid w:val="00FB290B"/>
    <w:rsid w:val="00FB3102"/>
    <w:rsid w:val="00FB31E0"/>
    <w:rsid w:val="00FC128A"/>
    <w:rsid w:val="00FC1381"/>
    <w:rsid w:val="00FC1402"/>
    <w:rsid w:val="00FC17F6"/>
    <w:rsid w:val="00FC284C"/>
    <w:rsid w:val="00FC2960"/>
    <w:rsid w:val="00FC3A8B"/>
    <w:rsid w:val="00FC4891"/>
    <w:rsid w:val="00FC56DD"/>
    <w:rsid w:val="00FD0509"/>
    <w:rsid w:val="00FD3508"/>
    <w:rsid w:val="00FD3D78"/>
    <w:rsid w:val="00FD4260"/>
    <w:rsid w:val="00FD53DB"/>
    <w:rsid w:val="00FD5D57"/>
    <w:rsid w:val="00FD620F"/>
    <w:rsid w:val="00FD7179"/>
    <w:rsid w:val="00FD7678"/>
    <w:rsid w:val="00FD7924"/>
    <w:rsid w:val="00FE36AB"/>
    <w:rsid w:val="00FE43C8"/>
    <w:rsid w:val="00FE6173"/>
    <w:rsid w:val="00FE7066"/>
    <w:rsid w:val="00FF188F"/>
    <w:rsid w:val="00FF4EBA"/>
    <w:rsid w:val="00FF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1266D1"/>
  <w15:docId w15:val="{1A4165DB-894F-40DD-83F8-99FD4FEB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C81"/>
    <w:rPr>
      <w:rFonts w:ascii="Calibri Light" w:hAnsi="Calibri Light"/>
    </w:rPr>
  </w:style>
  <w:style w:type="paragraph" w:styleId="Titre1">
    <w:name w:val="heading 1"/>
    <w:basedOn w:val="Normal"/>
    <w:next w:val="TexteTitre1"/>
    <w:link w:val="Titre1Car"/>
    <w:uiPriority w:val="9"/>
    <w:qFormat/>
    <w:rsid w:val="00937D54"/>
    <w:pPr>
      <w:keepNext/>
      <w:keepLines/>
      <w:numPr>
        <w:numId w:val="1"/>
      </w:numPr>
      <w:pBdr>
        <w:bottom w:val="single" w:sz="4" w:space="1" w:color="3A5269"/>
      </w:pBdr>
      <w:spacing w:before="240" w:after="120"/>
      <w:ind w:left="431" w:hanging="431"/>
      <w:outlineLvl w:val="0"/>
    </w:pPr>
    <w:rPr>
      <w:rFonts w:eastAsiaTheme="majorEastAsia" w:cstheme="majorBidi"/>
      <w:bCs/>
      <w:caps/>
      <w:color w:val="234568"/>
      <w:sz w:val="28"/>
      <w:szCs w:val="28"/>
    </w:rPr>
  </w:style>
  <w:style w:type="paragraph" w:styleId="Titre2">
    <w:name w:val="heading 2"/>
    <w:basedOn w:val="Titre1"/>
    <w:next w:val="TexteTitre2"/>
    <w:link w:val="Titre2Car"/>
    <w:uiPriority w:val="9"/>
    <w:unhideWhenUsed/>
    <w:qFormat/>
    <w:rsid w:val="00413DEB"/>
    <w:pPr>
      <w:numPr>
        <w:ilvl w:val="1"/>
      </w:numPr>
      <w:pBdr>
        <w:bottom w:val="none" w:sz="0" w:space="0" w:color="auto"/>
      </w:pBdr>
      <w:spacing w:before="200" w:after="60"/>
      <w:ind w:left="578" w:hanging="578"/>
      <w:outlineLvl w:val="1"/>
    </w:pPr>
    <w:rPr>
      <w:bCs w:val="0"/>
      <w:caps w:val="0"/>
      <w:sz w:val="24"/>
      <w:szCs w:val="26"/>
    </w:rPr>
  </w:style>
  <w:style w:type="paragraph" w:styleId="Titre3">
    <w:name w:val="heading 3"/>
    <w:basedOn w:val="Titre2"/>
    <w:next w:val="TexteTitre3"/>
    <w:link w:val="Titre3Car"/>
    <w:uiPriority w:val="9"/>
    <w:unhideWhenUsed/>
    <w:qFormat/>
    <w:rsid w:val="00413DEB"/>
    <w:pPr>
      <w:numPr>
        <w:ilvl w:val="2"/>
      </w:numPr>
      <w:ind w:left="851" w:hanging="851"/>
      <w:outlineLvl w:val="2"/>
    </w:pPr>
    <w:rPr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26251C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rsid w:val="007C77CA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255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7C77CA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rsid w:val="007C77CA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77CA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77CA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E6E9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6E9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E6E9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E6E9E"/>
  </w:style>
  <w:style w:type="paragraph" w:styleId="Pieddepage">
    <w:name w:val="footer"/>
    <w:basedOn w:val="Normal"/>
    <w:link w:val="PieddepageCar"/>
    <w:uiPriority w:val="99"/>
    <w:unhideWhenUsed/>
    <w:rsid w:val="003E6E9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E6E9E"/>
  </w:style>
  <w:style w:type="table" w:styleId="Grilledutableau">
    <w:name w:val="Table Grid"/>
    <w:basedOn w:val="TableauNormal"/>
    <w:uiPriority w:val="59"/>
    <w:rsid w:val="003E6E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3398B"/>
    <w:rPr>
      <w:color w:val="9454C3" w:themeColor="hyperlink"/>
      <w:u w:val="single"/>
    </w:rPr>
  </w:style>
  <w:style w:type="character" w:styleId="Accentuationlgre">
    <w:name w:val="Subtle Emphasis"/>
    <w:aliases w:val="Indéfini"/>
    <w:basedOn w:val="Policepardfaut"/>
    <w:uiPriority w:val="19"/>
    <w:rsid w:val="00A27762"/>
    <w:rPr>
      <w:i/>
      <w:iCs/>
      <w:color w:val="808080" w:themeColor="text1" w:themeTint="7F"/>
    </w:rPr>
  </w:style>
  <w:style w:type="character" w:customStyle="1" w:styleId="Titre1Car">
    <w:name w:val="Titre 1 Car"/>
    <w:basedOn w:val="Policepardfaut"/>
    <w:link w:val="Titre1"/>
    <w:uiPriority w:val="9"/>
    <w:rsid w:val="00937D54"/>
    <w:rPr>
      <w:rFonts w:ascii="Calibri Light" w:eastAsiaTheme="majorEastAsia" w:hAnsi="Calibri Light" w:cstheme="majorBidi"/>
      <w:bCs/>
      <w:caps/>
      <w:color w:val="234568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413DEB"/>
    <w:rPr>
      <w:rFonts w:ascii="Calibri Light" w:eastAsiaTheme="majorEastAsia" w:hAnsi="Calibri Light" w:cstheme="majorBidi"/>
      <w:color w:val="234568"/>
      <w:sz w:val="24"/>
      <w:szCs w:val="26"/>
    </w:rPr>
  </w:style>
  <w:style w:type="paragraph" w:styleId="Paragraphedeliste">
    <w:name w:val="List Paragraph"/>
    <w:aliases w:val="lp1,Copyright"/>
    <w:basedOn w:val="Normal"/>
    <w:link w:val="ParagraphedelisteCar"/>
    <w:uiPriority w:val="34"/>
    <w:qFormat/>
    <w:rsid w:val="001C4230"/>
    <w:pPr>
      <w:ind w:left="720"/>
      <w:contextualSpacing/>
    </w:pPr>
  </w:style>
  <w:style w:type="paragraph" w:customStyle="1" w:styleId="TexteTitre2">
    <w:name w:val="Texte Titre 2"/>
    <w:basedOn w:val="TexteTitre1"/>
    <w:link w:val="TexteTitre2Car"/>
    <w:qFormat/>
    <w:rsid w:val="00413DEB"/>
    <w:pPr>
      <w:ind w:left="624"/>
    </w:pPr>
  </w:style>
  <w:style w:type="character" w:customStyle="1" w:styleId="Titre3Car">
    <w:name w:val="Titre 3 Car"/>
    <w:basedOn w:val="Policepardfaut"/>
    <w:link w:val="Titre3"/>
    <w:uiPriority w:val="9"/>
    <w:rsid w:val="00413DEB"/>
    <w:rPr>
      <w:rFonts w:ascii="Calibri Light" w:eastAsiaTheme="majorEastAsia" w:hAnsi="Calibri Light" w:cstheme="majorBidi"/>
      <w:bCs/>
      <w:color w:val="234568"/>
      <w:szCs w:val="26"/>
    </w:rPr>
  </w:style>
  <w:style w:type="character" w:customStyle="1" w:styleId="TexteTitre2Car">
    <w:name w:val="Texte Titre 2 Car"/>
    <w:basedOn w:val="Policepardfaut"/>
    <w:link w:val="TexteTitre2"/>
    <w:rsid w:val="00413DEB"/>
    <w:rPr>
      <w:rFonts w:ascii="Calibri Light" w:hAnsi="Calibri Light"/>
    </w:rPr>
  </w:style>
  <w:style w:type="character" w:customStyle="1" w:styleId="Titre4Car">
    <w:name w:val="Titre 4 Car"/>
    <w:basedOn w:val="Policepardfaut"/>
    <w:link w:val="Titre4"/>
    <w:uiPriority w:val="9"/>
    <w:rsid w:val="0026251C"/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paragraph" w:customStyle="1" w:styleId="TexteTitre3">
    <w:name w:val="Texte Titre 3"/>
    <w:basedOn w:val="TexteTitre2"/>
    <w:link w:val="TexteTitre3Car"/>
    <w:qFormat/>
    <w:rsid w:val="00413DEB"/>
    <w:pPr>
      <w:ind w:left="851"/>
    </w:pPr>
  </w:style>
  <w:style w:type="character" w:customStyle="1" w:styleId="Titre5Car">
    <w:name w:val="Titre 5 Car"/>
    <w:basedOn w:val="Policepardfaut"/>
    <w:link w:val="Titre5"/>
    <w:uiPriority w:val="9"/>
    <w:rsid w:val="007C77CA"/>
    <w:rPr>
      <w:rFonts w:asciiTheme="majorHAnsi" w:eastAsiaTheme="majorEastAsia" w:hAnsiTheme="majorHAnsi" w:cstheme="majorBidi"/>
      <w:color w:val="243255" w:themeColor="accent1" w:themeShade="7F"/>
    </w:rPr>
  </w:style>
  <w:style w:type="character" w:customStyle="1" w:styleId="TexteTitre3Car">
    <w:name w:val="Texte Titre 3 Car"/>
    <w:basedOn w:val="TexteTitre2Car"/>
    <w:link w:val="TexteTitre3"/>
    <w:rsid w:val="00413DEB"/>
    <w:rPr>
      <w:rFonts w:ascii="Calibri Light" w:hAnsi="Calibri Light"/>
    </w:rPr>
  </w:style>
  <w:style w:type="character" w:customStyle="1" w:styleId="Titre6Car">
    <w:name w:val="Titre 6 Car"/>
    <w:basedOn w:val="Policepardfaut"/>
    <w:link w:val="Titre6"/>
    <w:uiPriority w:val="9"/>
    <w:rsid w:val="007C77CA"/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7C77C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7C77C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7C77C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eTitre1">
    <w:name w:val="Texte Titre 1"/>
    <w:basedOn w:val="Normal"/>
    <w:link w:val="TexteTitre1Car"/>
    <w:qFormat/>
    <w:rsid w:val="00660C2F"/>
    <w:pPr>
      <w:spacing w:after="120"/>
    </w:pPr>
    <w:rPr>
      <w:rFonts w:ascii="Segoe UI" w:hAnsi="Segoe UI" w:cs="Segoe UI"/>
    </w:rPr>
  </w:style>
  <w:style w:type="character" w:styleId="Titredulivre">
    <w:name w:val="Book Title"/>
    <w:basedOn w:val="Policepardfaut"/>
    <w:uiPriority w:val="33"/>
    <w:rsid w:val="00891144"/>
    <w:rPr>
      <w:b/>
      <w:bCs/>
      <w:smallCaps/>
      <w:spacing w:val="5"/>
    </w:rPr>
  </w:style>
  <w:style w:type="character" w:customStyle="1" w:styleId="TexteTitre1Car">
    <w:name w:val="Texte Titre 1 Car"/>
    <w:basedOn w:val="Policepardfaut"/>
    <w:link w:val="TexteTitre1"/>
    <w:rsid w:val="00660C2F"/>
    <w:rPr>
      <w:rFonts w:ascii="Segoe UI" w:hAnsi="Segoe UI" w:cs="Segoe UI"/>
    </w:rPr>
  </w:style>
  <w:style w:type="character" w:styleId="Rfrenceintense">
    <w:name w:val="Intense Reference"/>
    <w:basedOn w:val="Policepardfaut"/>
    <w:uiPriority w:val="32"/>
    <w:rsid w:val="00891144"/>
    <w:rPr>
      <w:b/>
      <w:bCs/>
      <w:smallCaps/>
      <w:color w:val="629DD1" w:themeColor="accent2"/>
      <w:spacing w:val="5"/>
      <w:u w:val="single"/>
    </w:rPr>
  </w:style>
  <w:style w:type="character" w:styleId="Rfrencelgre">
    <w:name w:val="Subtle Reference"/>
    <w:basedOn w:val="Policepardfaut"/>
    <w:uiPriority w:val="31"/>
    <w:rsid w:val="00891144"/>
    <w:rPr>
      <w:smallCaps/>
      <w:color w:val="629DD1" w:themeColor="accent2"/>
      <w:u w:val="single"/>
    </w:rPr>
  </w:style>
  <w:style w:type="paragraph" w:styleId="Citationintense">
    <w:name w:val="Intense Quote"/>
    <w:basedOn w:val="Normal"/>
    <w:next w:val="Normal"/>
    <w:link w:val="CitationintenseCar"/>
    <w:uiPriority w:val="30"/>
    <w:rsid w:val="00891144"/>
    <w:pPr>
      <w:pBdr>
        <w:bottom w:val="single" w:sz="4" w:space="4" w:color="4A66AC" w:themeColor="accent1"/>
      </w:pBdr>
      <w:spacing w:before="200" w:after="280"/>
      <w:ind w:left="936" w:right="936"/>
    </w:pPr>
    <w:rPr>
      <w:b/>
      <w:bCs/>
      <w:i/>
      <w:iCs/>
      <w:color w:val="4A66AC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1144"/>
    <w:rPr>
      <w:b/>
      <w:bCs/>
      <w:i/>
      <w:iCs/>
      <w:color w:val="4A66AC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891144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91144"/>
    <w:rPr>
      <w:i/>
      <w:iCs/>
      <w:color w:val="000000" w:themeColor="text1"/>
    </w:rPr>
  </w:style>
  <w:style w:type="character" w:styleId="lev">
    <w:name w:val="Strong"/>
    <w:basedOn w:val="Policepardfaut"/>
    <w:uiPriority w:val="22"/>
    <w:rsid w:val="00891144"/>
    <w:rPr>
      <w:b/>
      <w:bCs/>
    </w:rPr>
  </w:style>
  <w:style w:type="character" w:styleId="Accentuationintense">
    <w:name w:val="Intense Emphasis"/>
    <w:basedOn w:val="Policepardfaut"/>
    <w:uiPriority w:val="21"/>
    <w:rsid w:val="00891144"/>
    <w:rPr>
      <w:b/>
      <w:bCs/>
      <w:i/>
      <w:iCs/>
      <w:color w:val="4A66AC" w:themeColor="accent1"/>
    </w:rPr>
  </w:style>
  <w:style w:type="character" w:styleId="Accentuation">
    <w:name w:val="Emphasis"/>
    <w:basedOn w:val="Policepardfaut"/>
    <w:uiPriority w:val="20"/>
    <w:rsid w:val="00891144"/>
    <w:rPr>
      <w:i/>
      <w:iCs/>
    </w:rPr>
  </w:style>
  <w:style w:type="paragraph" w:styleId="Sous-titre">
    <w:name w:val="Subtitle"/>
    <w:basedOn w:val="Normal"/>
    <w:next w:val="Normal"/>
    <w:link w:val="Sous-titreCar"/>
    <w:uiPriority w:val="11"/>
    <w:rsid w:val="00891144"/>
    <w:pPr>
      <w:numPr>
        <w:ilvl w:val="1"/>
      </w:numPr>
    </w:pPr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891144"/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rsid w:val="00E05C67"/>
    <w:pPr>
      <w:numPr>
        <w:numId w:val="0"/>
      </w:numPr>
      <w:pBdr>
        <w:bottom w:val="none" w:sz="0" w:space="0" w:color="auto"/>
      </w:pBdr>
      <w:spacing w:before="480" w:line="276" w:lineRule="auto"/>
      <w:outlineLvl w:val="9"/>
    </w:pPr>
    <w:rPr>
      <w:rFonts w:asciiTheme="majorHAnsi" w:hAnsiTheme="majorHAnsi"/>
      <w:caps w:val="0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05C67"/>
    <w:pPr>
      <w:spacing w:before="120" w:after="120"/>
    </w:pPr>
    <w:rPr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E05C67"/>
    <w:pPr>
      <w:ind w:left="220"/>
    </w:pPr>
    <w:rPr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BC2543"/>
    <w:pPr>
      <w:ind w:left="440"/>
    </w:pPr>
    <w:rPr>
      <w:iCs/>
      <w:sz w:val="18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E05C67"/>
    <w:pPr>
      <w:ind w:left="660"/>
    </w:pPr>
    <w:rPr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E05C67"/>
    <w:pPr>
      <w:ind w:left="880"/>
    </w:pPr>
    <w:rPr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E05C67"/>
    <w:pPr>
      <w:ind w:left="1100"/>
    </w:pPr>
    <w:rPr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E05C67"/>
    <w:pPr>
      <w:ind w:left="1320"/>
    </w:pPr>
    <w:rPr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E05C67"/>
    <w:pPr>
      <w:ind w:left="1540"/>
    </w:pPr>
    <w:rPr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E05C67"/>
    <w:pPr>
      <w:ind w:left="1760"/>
    </w:pPr>
    <w:rPr>
      <w:sz w:val="18"/>
      <w:szCs w:val="18"/>
    </w:rPr>
  </w:style>
  <w:style w:type="paragraph" w:customStyle="1" w:styleId="Pointdattention">
    <w:name w:val="Point d'attention"/>
    <w:basedOn w:val="TexteTitre1"/>
    <w:link w:val="PointdattentionCar"/>
    <w:qFormat/>
    <w:rsid w:val="00373AAB"/>
    <w:pPr>
      <w:pBdr>
        <w:top w:val="single" w:sz="4" w:space="1" w:color="3A5269"/>
        <w:bottom w:val="single" w:sz="4" w:space="1" w:color="3A5269"/>
      </w:pBdr>
      <w:spacing w:before="120"/>
      <w:jc w:val="center"/>
    </w:pPr>
    <w:rPr>
      <w:b/>
      <w:i/>
      <w:color w:val="595959" w:themeColor="text1" w:themeTint="A6"/>
    </w:rPr>
  </w:style>
  <w:style w:type="paragraph" w:customStyle="1" w:styleId="Titreentete">
    <w:name w:val="Titre entete"/>
    <w:basedOn w:val="Normal"/>
    <w:link w:val="TitreenteteCar"/>
    <w:rsid w:val="00731D38"/>
    <w:rPr>
      <w:rFonts w:ascii="Calibri" w:hAnsi="Calibri" w:cstheme="minorHAnsi"/>
      <w:caps/>
      <w:color w:val="FFFFFF" w:themeColor="background1"/>
      <w:sz w:val="32"/>
    </w:rPr>
  </w:style>
  <w:style w:type="character" w:customStyle="1" w:styleId="PointdattentionCar">
    <w:name w:val="Point d'attention Car"/>
    <w:basedOn w:val="Policepardfaut"/>
    <w:link w:val="Pointdattention"/>
    <w:rsid w:val="00373AAB"/>
    <w:rPr>
      <w:rFonts w:ascii="DIN-Regular" w:hAnsi="DIN-Regular"/>
      <w:b/>
      <w:i/>
      <w:color w:val="595959" w:themeColor="text1" w:themeTint="A6"/>
    </w:rPr>
  </w:style>
  <w:style w:type="character" w:customStyle="1" w:styleId="TitreenteteCar">
    <w:name w:val="Titre entete Car"/>
    <w:basedOn w:val="Policepardfaut"/>
    <w:link w:val="Titreentete"/>
    <w:rsid w:val="00731D38"/>
    <w:rPr>
      <w:rFonts w:ascii="Calibri" w:hAnsi="Calibri" w:cstheme="minorHAnsi"/>
      <w:caps/>
      <w:color w:val="FFFFFF" w:themeColor="background1"/>
      <w:sz w:val="32"/>
    </w:rPr>
  </w:style>
  <w:style w:type="character" w:styleId="Textedelespacerserv">
    <w:name w:val="Placeholder Text"/>
    <w:basedOn w:val="Policepardfaut"/>
    <w:uiPriority w:val="99"/>
    <w:semiHidden/>
    <w:rsid w:val="005B172E"/>
    <w:rPr>
      <w:color w:val="808080"/>
    </w:rPr>
  </w:style>
  <w:style w:type="table" w:customStyle="1" w:styleId="Cyllene1">
    <w:name w:val="Cyllene 1"/>
    <w:basedOn w:val="TableauNormal"/>
    <w:uiPriority w:val="99"/>
    <w:rsid w:val="00F31A8E"/>
    <w:rPr>
      <w:rFonts w:ascii="Calibri Light" w:hAnsi="Calibri Light"/>
      <w:color w:val="333333"/>
      <w:sz w:val="20"/>
    </w:rPr>
    <w:tblPr>
      <w:tblStyleRowBandSize w:val="1"/>
      <w:tblBorders>
        <w:top w:val="single" w:sz="4" w:space="0" w:color="404040" w:themeColor="text1" w:themeTint="BF"/>
        <w:left w:val="single" w:sz="4" w:space="0" w:color="404040" w:themeColor="text1" w:themeTint="BF"/>
        <w:bottom w:val="single" w:sz="4" w:space="0" w:color="404040" w:themeColor="text1" w:themeTint="BF"/>
        <w:right w:val="single" w:sz="4" w:space="0" w:color="404040" w:themeColor="text1" w:themeTint="BF"/>
        <w:insideH w:val="single" w:sz="4" w:space="0" w:color="404040" w:themeColor="text1" w:themeTint="BF"/>
        <w:insideV w:val="single" w:sz="4" w:space="0" w:color="404040" w:themeColor="text1" w:themeTint="BF"/>
      </w:tblBorders>
    </w:tblPr>
    <w:tcPr>
      <w:vAlign w:val="center"/>
    </w:tcPr>
    <w:tblStylePr w:type="firstCol">
      <w:rPr>
        <w:rFonts w:ascii="Calibri Light" w:hAnsi="Calibri Light"/>
        <w:color w:val="234568"/>
        <w:sz w:val="20"/>
      </w:rPr>
      <w:tblPr/>
      <w:tcPr>
        <w:shd w:val="clear" w:color="auto" w:fill="C8C8C8"/>
      </w:tcPr>
    </w:tblStylePr>
  </w:style>
  <w:style w:type="table" w:styleId="Grilledetableauclaire">
    <w:name w:val="Grid Table Light"/>
    <w:basedOn w:val="TableauNormal"/>
    <w:uiPriority w:val="40"/>
    <w:rsid w:val="0010287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10287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3-Accentuation1">
    <w:name w:val="Grid Table 3 Accent 1"/>
    <w:basedOn w:val="TableauNormal"/>
    <w:uiPriority w:val="48"/>
    <w:rsid w:val="00102877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customStyle="1" w:styleId="Cyllene2">
    <w:name w:val="Cyllene 2"/>
    <w:basedOn w:val="Cyllene1"/>
    <w:uiPriority w:val="99"/>
    <w:rsid w:val="00C22B99"/>
    <w:tblPr/>
    <w:tblStylePr w:type="firstRow">
      <w:rPr>
        <w:color w:val="FFFFFF" w:themeColor="background1"/>
      </w:rPr>
      <w:tblPr/>
      <w:tcPr>
        <w:shd w:val="clear" w:color="auto" w:fill="2D6DBB"/>
      </w:tcPr>
    </w:tblStylePr>
    <w:tblStylePr w:type="firstCol">
      <w:rPr>
        <w:rFonts w:ascii="Calibri Light" w:hAnsi="Calibri Light"/>
        <w:color w:val="3A5269" w:themeColor="text2"/>
        <w:sz w:val="20"/>
      </w:rPr>
      <w:tblPr/>
      <w:tcPr>
        <w:shd w:val="clear" w:color="auto" w:fill="C8C8C8"/>
      </w:tcPr>
    </w:tblStylePr>
  </w:style>
  <w:style w:type="character" w:customStyle="1" w:styleId="UnresolvedMention1">
    <w:name w:val="Unresolved Mention1"/>
    <w:basedOn w:val="Policepardfaut"/>
    <w:uiPriority w:val="99"/>
    <w:semiHidden/>
    <w:unhideWhenUsed/>
    <w:rsid w:val="006D098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7134A"/>
    <w:rPr>
      <w:color w:val="3EBBF0" w:themeColor="followedHyperlink"/>
      <w:u w:val="single"/>
    </w:rPr>
  </w:style>
  <w:style w:type="paragraph" w:customStyle="1" w:styleId="Textetitre30">
    <w:name w:val="Texte titre 3"/>
    <w:basedOn w:val="Normal"/>
    <w:link w:val="Textetitre3Car0"/>
    <w:rsid w:val="00044CFB"/>
    <w:pPr>
      <w:ind w:left="851"/>
      <w:jc w:val="both"/>
    </w:pPr>
    <w:rPr>
      <w:rFonts w:ascii="Calibri" w:hAnsi="Calibri"/>
      <w:lang w:eastAsia="fr-FR"/>
    </w:rPr>
  </w:style>
  <w:style w:type="character" w:customStyle="1" w:styleId="Textetitre3Car0">
    <w:name w:val="Texte titre 3 Car"/>
    <w:basedOn w:val="Policepardfaut"/>
    <w:link w:val="Textetitre30"/>
    <w:rsid w:val="00044CFB"/>
    <w:rPr>
      <w:rFonts w:ascii="Calibri" w:hAnsi="Calibri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EB1A72"/>
    <w:rPr>
      <w:color w:val="605E5C"/>
      <w:shd w:val="clear" w:color="auto" w:fill="E1DFDD"/>
    </w:rPr>
  </w:style>
  <w:style w:type="character" w:customStyle="1" w:styleId="ParagraphedelisteCar">
    <w:name w:val="Paragraphe de liste Car"/>
    <w:aliases w:val="lp1 Car,Copyright Car"/>
    <w:basedOn w:val="Policepardfaut"/>
    <w:link w:val="Paragraphedeliste"/>
    <w:uiPriority w:val="34"/>
    <w:rsid w:val="00FB31E0"/>
    <w:rPr>
      <w:rFonts w:ascii="Calibri Light" w:hAnsi="Calibri Light"/>
    </w:rPr>
  </w:style>
  <w:style w:type="table" w:styleId="Grillemoyenne3-Accent1">
    <w:name w:val="Medium Grid 3 Accent 1"/>
    <w:basedOn w:val="TableauNormal"/>
    <w:uiPriority w:val="69"/>
    <w:rsid w:val="00FB31E0"/>
    <w:rPr>
      <w:rFonts w:ascii="Calibri" w:eastAsia="Calibri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customStyle="1" w:styleId="Cyllene3">
    <w:name w:val="Cyllene 3"/>
    <w:basedOn w:val="Cyllene2"/>
    <w:uiPriority w:val="99"/>
    <w:rsid w:val="00C22B99"/>
    <w:tblPr/>
    <w:tblStylePr w:type="firstRow">
      <w:rPr>
        <w:color w:val="FFFFFF" w:themeColor="background1"/>
      </w:rPr>
      <w:tblPr/>
      <w:tcPr>
        <w:shd w:val="clear" w:color="auto" w:fill="2D6DBB"/>
      </w:tcPr>
    </w:tblStylePr>
    <w:tblStylePr w:type="firstCol">
      <w:rPr>
        <w:rFonts w:ascii="Calibri Light" w:hAnsi="Calibri Light"/>
        <w:color w:val="3A5269" w:themeColor="text2"/>
        <w:sz w:val="20"/>
      </w:rPr>
      <w:tblPr/>
      <w:tcPr>
        <w:shd w:val="clear" w:color="auto" w:fill="C8C8C8"/>
      </w:tcPr>
    </w:tblStylePr>
  </w:style>
  <w:style w:type="table" w:customStyle="1" w:styleId="Cyllene23">
    <w:name w:val="Cyllene 23"/>
    <w:basedOn w:val="TableauNormal"/>
    <w:uiPriority w:val="99"/>
    <w:rsid w:val="000325FF"/>
    <w:rPr>
      <w:rFonts w:ascii="Calibri Light" w:hAnsi="Calibri Light"/>
      <w:color w:val="333333"/>
      <w:sz w:val="20"/>
    </w:rPr>
    <w:tblPr>
      <w:tblStyleRowBandSize w:val="1"/>
      <w:tblBorders>
        <w:top w:val="single" w:sz="4" w:space="0" w:color="404040" w:themeColor="text1" w:themeTint="BF"/>
        <w:left w:val="single" w:sz="4" w:space="0" w:color="404040" w:themeColor="text1" w:themeTint="BF"/>
        <w:bottom w:val="single" w:sz="4" w:space="0" w:color="404040" w:themeColor="text1" w:themeTint="BF"/>
        <w:right w:val="single" w:sz="4" w:space="0" w:color="404040" w:themeColor="text1" w:themeTint="BF"/>
        <w:insideH w:val="single" w:sz="4" w:space="0" w:color="404040" w:themeColor="text1" w:themeTint="BF"/>
        <w:insideV w:val="single" w:sz="4" w:space="0" w:color="404040" w:themeColor="text1" w:themeTint="BF"/>
      </w:tblBorders>
    </w:tblPr>
    <w:tcPr>
      <w:vAlign w:val="center"/>
    </w:tcPr>
    <w:tblStylePr w:type="firstRow">
      <w:rPr>
        <w:color w:val="FFFFFF" w:themeColor="background1"/>
      </w:rPr>
      <w:tblPr/>
      <w:tcPr>
        <w:shd w:val="clear" w:color="auto" w:fill="2D6DBB"/>
      </w:tcPr>
    </w:tblStylePr>
    <w:tblStylePr w:type="firstCol">
      <w:rPr>
        <w:rFonts w:ascii="Calibri Light" w:hAnsi="Calibri Light"/>
        <w:color w:val="3A5269" w:themeColor="text2"/>
        <w:sz w:val="20"/>
      </w:rPr>
      <w:tblPr/>
      <w:tcPr>
        <w:shd w:val="clear" w:color="auto" w:fill="C8C8C8"/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791E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8A093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A093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3">
    <w:name w:val="Plain Table 3"/>
    <w:basedOn w:val="TableauNormal"/>
    <w:uiPriority w:val="43"/>
    <w:rsid w:val="00A2347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Grille2-Accentuation1">
    <w:name w:val="Grid Table 2 Accent 1"/>
    <w:aliases w:val="Tableau PPT"/>
    <w:basedOn w:val="TableauNormal"/>
    <w:uiPriority w:val="47"/>
    <w:rsid w:val="006E3B7E"/>
    <w:tblPr>
      <w:tblStyleRowBandSize w:val="1"/>
      <w:tblStyleColBandSize w:val="1"/>
      <w:tblBorders>
        <w:top w:val="single" w:sz="2" w:space="0" w:color="374C80" w:themeColor="accent1" w:themeShade="BF"/>
        <w:bottom w:val="single" w:sz="2" w:space="0" w:color="374C80" w:themeColor="accent1" w:themeShade="BF"/>
        <w:insideH w:val="single" w:sz="2" w:space="0" w:color="374C80" w:themeColor="accent1" w:themeShade="BF"/>
        <w:insideV w:val="single" w:sz="2" w:space="0" w:color="374C80" w:themeColor="accent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bottom w:val="single" w:sz="12" w:space="0" w:color="90A1C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customStyle="1" w:styleId="TexteTableau">
    <w:name w:val="Texte Tableau"/>
    <w:basedOn w:val="Normal"/>
    <w:link w:val="TexteTableauCar"/>
    <w:qFormat/>
    <w:rsid w:val="006E3B7E"/>
    <w:rPr>
      <w:rFonts w:ascii="DIN-Regular" w:hAnsi="DIN-Regular"/>
      <w:color w:val="000000" w:themeColor="text1"/>
      <w:sz w:val="18"/>
    </w:rPr>
  </w:style>
  <w:style w:type="character" w:customStyle="1" w:styleId="TexteTableauCar">
    <w:name w:val="Texte Tableau Car"/>
    <w:basedOn w:val="Policepardfaut"/>
    <w:link w:val="TexteTableau"/>
    <w:rsid w:val="006E3B7E"/>
    <w:rPr>
      <w:rFonts w:ascii="DIN-Regular" w:hAnsi="DIN-Regular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rive\2-Professionnel\Documents\2-Business\05-Mod&#232;les\01-Word\2019-Cyllene-Template%20Dossier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00601084054576A9B337A51A4B67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B02A87-302F-492A-AC9C-279A4FF06FA7}"/>
      </w:docPartPr>
      <w:docPartBody>
        <w:p w:rsidR="00577A49" w:rsidRDefault="000C78F3">
          <w:pPr>
            <w:pStyle w:val="EF00601084054576A9B337A51A4B6744"/>
          </w:pPr>
          <w:r w:rsidRPr="00A21F12">
            <w:rPr>
              <w:rStyle w:val="Textedelespacerserv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-Regula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F3"/>
    <w:rsid w:val="0000071F"/>
    <w:rsid w:val="00020847"/>
    <w:rsid w:val="000C78F3"/>
    <w:rsid w:val="00127403"/>
    <w:rsid w:val="00136CF8"/>
    <w:rsid w:val="00141C24"/>
    <w:rsid w:val="00157F51"/>
    <w:rsid w:val="001679CC"/>
    <w:rsid w:val="00194745"/>
    <w:rsid w:val="001B3D9D"/>
    <w:rsid w:val="001B7402"/>
    <w:rsid w:val="0021539B"/>
    <w:rsid w:val="00240567"/>
    <w:rsid w:val="002474FC"/>
    <w:rsid w:val="00252226"/>
    <w:rsid w:val="00257287"/>
    <w:rsid w:val="0026412C"/>
    <w:rsid w:val="002725D8"/>
    <w:rsid w:val="00277B91"/>
    <w:rsid w:val="002A7240"/>
    <w:rsid w:val="002B1876"/>
    <w:rsid w:val="002C59BC"/>
    <w:rsid w:val="002D08CC"/>
    <w:rsid w:val="002E191C"/>
    <w:rsid w:val="002F607F"/>
    <w:rsid w:val="00304EE6"/>
    <w:rsid w:val="0033025D"/>
    <w:rsid w:val="003314D3"/>
    <w:rsid w:val="00366E6C"/>
    <w:rsid w:val="00370748"/>
    <w:rsid w:val="0037698E"/>
    <w:rsid w:val="003A4415"/>
    <w:rsid w:val="003D6D2C"/>
    <w:rsid w:val="003E68DF"/>
    <w:rsid w:val="003F3514"/>
    <w:rsid w:val="004220C9"/>
    <w:rsid w:val="0044394B"/>
    <w:rsid w:val="00470D45"/>
    <w:rsid w:val="00480F28"/>
    <w:rsid w:val="00482568"/>
    <w:rsid w:val="004E6FE8"/>
    <w:rsid w:val="005026E9"/>
    <w:rsid w:val="00510B49"/>
    <w:rsid w:val="005110BB"/>
    <w:rsid w:val="00525242"/>
    <w:rsid w:val="00536530"/>
    <w:rsid w:val="0055427D"/>
    <w:rsid w:val="00554ED0"/>
    <w:rsid w:val="005753D8"/>
    <w:rsid w:val="00577A49"/>
    <w:rsid w:val="00592A78"/>
    <w:rsid w:val="00592ECC"/>
    <w:rsid w:val="005970B7"/>
    <w:rsid w:val="005A61E1"/>
    <w:rsid w:val="005A6317"/>
    <w:rsid w:val="005C29F0"/>
    <w:rsid w:val="005D1754"/>
    <w:rsid w:val="005E57E2"/>
    <w:rsid w:val="00646194"/>
    <w:rsid w:val="00652205"/>
    <w:rsid w:val="00665230"/>
    <w:rsid w:val="006A7811"/>
    <w:rsid w:val="006F2A64"/>
    <w:rsid w:val="00711922"/>
    <w:rsid w:val="00715F76"/>
    <w:rsid w:val="007223F7"/>
    <w:rsid w:val="007355D6"/>
    <w:rsid w:val="007425DB"/>
    <w:rsid w:val="00753D48"/>
    <w:rsid w:val="00753EA1"/>
    <w:rsid w:val="007708E5"/>
    <w:rsid w:val="007815ED"/>
    <w:rsid w:val="007A40CB"/>
    <w:rsid w:val="007C3E88"/>
    <w:rsid w:val="007C7073"/>
    <w:rsid w:val="007F1631"/>
    <w:rsid w:val="007F447A"/>
    <w:rsid w:val="008121FB"/>
    <w:rsid w:val="00837BCC"/>
    <w:rsid w:val="00862A2A"/>
    <w:rsid w:val="00872A54"/>
    <w:rsid w:val="008A25B7"/>
    <w:rsid w:val="008A3D0A"/>
    <w:rsid w:val="008A624C"/>
    <w:rsid w:val="008B4AAD"/>
    <w:rsid w:val="008F5402"/>
    <w:rsid w:val="009327BB"/>
    <w:rsid w:val="0097196A"/>
    <w:rsid w:val="00980A01"/>
    <w:rsid w:val="009B64E6"/>
    <w:rsid w:val="009C26EB"/>
    <w:rsid w:val="009F1620"/>
    <w:rsid w:val="00A14C73"/>
    <w:rsid w:val="00A356A2"/>
    <w:rsid w:val="00A52D91"/>
    <w:rsid w:val="00A70E30"/>
    <w:rsid w:val="00AB6399"/>
    <w:rsid w:val="00AC2816"/>
    <w:rsid w:val="00AE04BE"/>
    <w:rsid w:val="00AE45D7"/>
    <w:rsid w:val="00B0582C"/>
    <w:rsid w:val="00B234CE"/>
    <w:rsid w:val="00B33D87"/>
    <w:rsid w:val="00B3614E"/>
    <w:rsid w:val="00B63D82"/>
    <w:rsid w:val="00B704D9"/>
    <w:rsid w:val="00B71FEC"/>
    <w:rsid w:val="00B72136"/>
    <w:rsid w:val="00B8049E"/>
    <w:rsid w:val="00B87CAE"/>
    <w:rsid w:val="00BA7D8E"/>
    <w:rsid w:val="00BB1C55"/>
    <w:rsid w:val="00BB4E4D"/>
    <w:rsid w:val="00C24381"/>
    <w:rsid w:val="00C75106"/>
    <w:rsid w:val="00CA3E76"/>
    <w:rsid w:val="00CA4A4D"/>
    <w:rsid w:val="00CA650D"/>
    <w:rsid w:val="00CA6D2B"/>
    <w:rsid w:val="00CF0D7C"/>
    <w:rsid w:val="00D40852"/>
    <w:rsid w:val="00D44760"/>
    <w:rsid w:val="00DA50E7"/>
    <w:rsid w:val="00DB7A88"/>
    <w:rsid w:val="00DE0C21"/>
    <w:rsid w:val="00DE4B80"/>
    <w:rsid w:val="00DE564E"/>
    <w:rsid w:val="00DF34C2"/>
    <w:rsid w:val="00E04D79"/>
    <w:rsid w:val="00E14CED"/>
    <w:rsid w:val="00E37E47"/>
    <w:rsid w:val="00E403DD"/>
    <w:rsid w:val="00E43EA6"/>
    <w:rsid w:val="00E45B9D"/>
    <w:rsid w:val="00E54F24"/>
    <w:rsid w:val="00E87060"/>
    <w:rsid w:val="00EC161F"/>
    <w:rsid w:val="00F34FA6"/>
    <w:rsid w:val="00F52153"/>
    <w:rsid w:val="00FA41B1"/>
    <w:rsid w:val="00FA7236"/>
    <w:rsid w:val="00FE5374"/>
    <w:rsid w:val="00FF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53EA1"/>
    <w:rPr>
      <w:color w:val="808080"/>
    </w:rPr>
  </w:style>
  <w:style w:type="paragraph" w:customStyle="1" w:styleId="EF00601084054576A9B337A51A4B6744">
    <w:name w:val="EF00601084054576A9B337A51A4B67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Cyllene">
      <a:dk1>
        <a:sysClr val="windowText" lastClr="000000"/>
      </a:dk1>
      <a:lt1>
        <a:sysClr val="window" lastClr="FFFFFF"/>
      </a:lt1>
      <a:dk2>
        <a:srgbClr val="3A5269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a8fdb4-5d96-43b1-9b4a-57e0a18a5a28">
      <Terms xmlns="http://schemas.microsoft.com/office/infopath/2007/PartnerControls"/>
    </lcf76f155ced4ddcb4097134ff3c332f>
    <TaxCatchAll xmlns="d27cc080-bac9-4909-8c4e-579c94127f4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F3134FCC9284E9DBA2F2B8D3DFAD4" ma:contentTypeVersion="16" ma:contentTypeDescription="Crée un document." ma:contentTypeScope="" ma:versionID="a5fb464575e2c75e07bb768f28537248">
  <xsd:schema xmlns:xsd="http://www.w3.org/2001/XMLSchema" xmlns:xs="http://www.w3.org/2001/XMLSchema" xmlns:p="http://schemas.microsoft.com/office/2006/metadata/properties" xmlns:ns2="60a8fdb4-5d96-43b1-9b4a-57e0a18a5a28" xmlns:ns3="d27cc080-bac9-4909-8c4e-579c94127f49" targetNamespace="http://schemas.microsoft.com/office/2006/metadata/properties" ma:root="true" ma:fieldsID="8b1fa1f62f4663795b30149cd2c970c3" ns2:_="" ns3:_="">
    <xsd:import namespace="60a8fdb4-5d96-43b1-9b4a-57e0a18a5a28"/>
    <xsd:import namespace="d27cc080-bac9-4909-8c4e-579c94127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a8fdb4-5d96-43b1-9b4a-57e0a18a5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51be6678-6c21-401d-8cfc-420ecadea5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cc080-bac9-4909-8c4e-579c94127f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963cd74-938e-4bd7-9761-6c45e5dd6cd5}" ma:internalName="TaxCatchAll" ma:showField="CatchAllData" ma:web="d27cc080-bac9-4909-8c4e-579c94127f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B89DA6-B08D-43F3-B0B4-F1FA53ADCB1B}">
  <ds:schemaRefs>
    <ds:schemaRef ds:uri="http://schemas.microsoft.com/office/2006/metadata/properties"/>
    <ds:schemaRef ds:uri="http://schemas.microsoft.com/office/infopath/2007/PartnerControls"/>
    <ds:schemaRef ds:uri="60a8fdb4-5d96-43b1-9b4a-57e0a18a5a28"/>
    <ds:schemaRef ds:uri="d27cc080-bac9-4909-8c4e-579c94127f49"/>
  </ds:schemaRefs>
</ds:datastoreItem>
</file>

<file path=customXml/itemProps2.xml><?xml version="1.0" encoding="utf-8"?>
<ds:datastoreItem xmlns:ds="http://schemas.openxmlformats.org/officeDocument/2006/customXml" ds:itemID="{52982F6D-5393-4B76-8177-B96F76EE14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a8fdb4-5d96-43b1-9b4a-57e0a18a5a28"/>
    <ds:schemaRef ds:uri="d27cc080-bac9-4909-8c4e-579c94127f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54A701-46CA-4EEC-AF16-538298B6EA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0D54A7-2204-471E-82BA-A9E72FDB3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2019-Cyllene-Template Dossier</Template>
  <TotalTime>216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PROCESSUS - Surveillance Cyber</vt:lpstr>
    </vt:vector>
  </TitlesOfParts>
  <Company>Cyllene</Company>
  <LinksUpToDate>false</LinksUpToDate>
  <CharactersWithSpaces>286</CharactersWithSpaces>
  <SharedDoc>false</SharedDoc>
  <HLinks>
    <vt:vector size="312" baseType="variant">
      <vt:variant>
        <vt:i4>589907</vt:i4>
      </vt:variant>
      <vt:variant>
        <vt:i4>309</vt:i4>
      </vt:variant>
      <vt:variant>
        <vt:i4>0</vt:i4>
      </vt:variant>
      <vt:variant>
        <vt:i4>5</vt:i4>
      </vt:variant>
      <vt:variant>
        <vt:lpwstr>https://blog.smartnsoft.com/flutter-internationalization-the-easy-way-with-flappy-translator-ef1e9e80ec58</vt:lpwstr>
      </vt:variant>
      <vt:variant>
        <vt:lpwstr/>
      </vt:variant>
      <vt:variant>
        <vt:i4>852043</vt:i4>
      </vt:variant>
      <vt:variant>
        <vt:i4>306</vt:i4>
      </vt:variant>
      <vt:variant>
        <vt:i4>0</vt:i4>
      </vt:variant>
      <vt:variant>
        <vt:i4>5</vt:i4>
      </vt:variant>
      <vt:variant>
        <vt:lpwstr>https://blog.smartnsoft.com/an-automatic-search-bar-in-flutter-flappy-search-bar-a470bc67fa1f</vt:lpwstr>
      </vt:variant>
      <vt:variant>
        <vt:lpwstr/>
      </vt:variant>
      <vt:variant>
        <vt:i4>3211383</vt:i4>
      </vt:variant>
      <vt:variant>
        <vt:i4>303</vt:i4>
      </vt:variant>
      <vt:variant>
        <vt:i4>0</vt:i4>
      </vt:variant>
      <vt:variant>
        <vt:i4>5</vt:i4>
      </vt:variant>
      <vt:variant>
        <vt:lpwstr>https://www.youtube.com/watch?v=LNIvvMyr2IU</vt:lpwstr>
      </vt:variant>
      <vt:variant>
        <vt:lpwstr/>
      </vt:variant>
      <vt:variant>
        <vt:i4>1441851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_Toc31871710</vt:lpwstr>
      </vt:variant>
      <vt:variant>
        <vt:i4>2031674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_Toc31871709</vt:lpwstr>
      </vt:variant>
      <vt:variant>
        <vt:i4>1966138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_Toc31871708</vt:lpwstr>
      </vt:variant>
      <vt:variant>
        <vt:i4>1114170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_Toc31871707</vt:lpwstr>
      </vt:variant>
      <vt:variant>
        <vt:i4>1048634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_Toc31871706</vt:lpwstr>
      </vt:variant>
      <vt:variant>
        <vt:i4>1245242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_Toc31871705</vt:lpwstr>
      </vt:variant>
      <vt:variant>
        <vt:i4>1179706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_Toc31871704</vt:lpwstr>
      </vt:variant>
      <vt:variant>
        <vt:i4>1376314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_Toc31871703</vt:lpwstr>
      </vt:variant>
      <vt:variant>
        <vt:i4>1310778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_Toc31871702</vt:lpwstr>
      </vt:variant>
      <vt:variant>
        <vt:i4>1507386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_Toc31871701</vt:lpwstr>
      </vt:variant>
      <vt:variant>
        <vt:i4>1441850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_Toc31871700</vt:lpwstr>
      </vt:variant>
      <vt:variant>
        <vt:i4>1966131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_Toc31871699</vt:lpwstr>
      </vt:variant>
      <vt:variant>
        <vt:i4>2031667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_Toc31871698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_Toc31871697</vt:lpwstr>
      </vt:variant>
      <vt:variant>
        <vt:i4>1114163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_Toc31871696</vt:lpwstr>
      </vt:variant>
      <vt:variant>
        <vt:i4>1179699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_Toc31871695</vt:lpwstr>
      </vt:variant>
      <vt:variant>
        <vt:i4>1245235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_Toc31871694</vt:lpwstr>
      </vt:variant>
      <vt:variant>
        <vt:i4>1310771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_Toc31871693</vt:lpwstr>
      </vt:variant>
      <vt:variant>
        <vt:i4>1376307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_Toc31871692</vt:lpwstr>
      </vt:variant>
      <vt:variant>
        <vt:i4>1441843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_Toc31871691</vt:lpwstr>
      </vt:variant>
      <vt:variant>
        <vt:i4>1507379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_Toc31871690</vt:lpwstr>
      </vt:variant>
      <vt:variant>
        <vt:i4>1966130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_Toc31871689</vt:lpwstr>
      </vt:variant>
      <vt:variant>
        <vt:i4>2031666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_Toc31871688</vt:lpwstr>
      </vt:variant>
      <vt:variant>
        <vt:i4>1048626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_Toc31871687</vt:lpwstr>
      </vt:variant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_Toc31871686</vt:lpwstr>
      </vt:variant>
      <vt:variant>
        <vt:i4>1179698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_Toc31871685</vt:lpwstr>
      </vt:variant>
      <vt:variant>
        <vt:i4>1245234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_Toc31871684</vt:lpwstr>
      </vt:variant>
      <vt:variant>
        <vt:i4>1310770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_Toc31871683</vt:lpwstr>
      </vt:variant>
      <vt:variant>
        <vt:i4>1376306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_Toc31871682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_Toc31871681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_Toc31871680</vt:lpwstr>
      </vt:variant>
      <vt:variant>
        <vt:i4>1966141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_Toc31871679</vt:lpwstr>
      </vt:variant>
      <vt:variant>
        <vt:i4>2031677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_Toc31871678</vt:lpwstr>
      </vt:variant>
      <vt:variant>
        <vt:i4>1048637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_Toc31871677</vt:lpwstr>
      </vt:variant>
      <vt:variant>
        <vt:i4>1114173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_Toc31871676</vt:lpwstr>
      </vt:variant>
      <vt:variant>
        <vt:i4>1179709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_Toc31871675</vt:lpwstr>
      </vt:variant>
      <vt:variant>
        <vt:i4>1245245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_Toc31871674</vt:lpwstr>
      </vt:variant>
      <vt:variant>
        <vt:i4>1310781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_Toc31871673</vt:lpwstr>
      </vt:variant>
      <vt:variant>
        <vt:i4>1376317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_Toc31871672</vt:lpwstr>
      </vt:variant>
      <vt:variant>
        <vt:i4>1441853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_Toc31871671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_Toc31871670</vt:lpwstr>
      </vt:variant>
      <vt:variant>
        <vt:i4>1966140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_Toc31871669</vt:lpwstr>
      </vt:variant>
      <vt:variant>
        <vt:i4>2031676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_Toc31871668</vt:lpwstr>
      </vt:variant>
      <vt:variant>
        <vt:i4>1048636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_Toc31871667</vt:lpwstr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_Toc31871666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_Toc31871665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_Toc31871664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_Toc31871663</vt:lpwstr>
      </vt:variant>
      <vt:variant>
        <vt:i4>1376316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_Toc31871662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PROCESSUS - Surveillance Cyber</dc:title>
  <dc:subject/>
  <dc:creator>DELMAS, Arnaud</dc:creator>
  <cp:keywords/>
  <dc:description/>
  <cp:lastModifiedBy>POELAERT, Olivier</cp:lastModifiedBy>
  <cp:revision>11</cp:revision>
  <cp:lastPrinted>2026-04-03T04:55:00Z</cp:lastPrinted>
  <dcterms:created xsi:type="dcterms:W3CDTF">2026-03-31T09:35:00Z</dcterms:created>
  <dcterms:modified xsi:type="dcterms:W3CDTF">2026-04-08T14:13:00Z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0x010100488F3134FCC9284E9DBA2F2B8D3DFAD4</vt:lpwstr>
  </property>
  <property fmtid="{D5CDD505-2E9C-101B-9397-08002B2CF9AE}" pid="3" name="MSIP_Label_0e0e3895-2f51-492a-8e91-938673f82307_Enabled">
    <vt:lpwstr>true</vt:lpwstr>
  </property>
  <property fmtid="{D5CDD505-2E9C-101B-9397-08002B2CF9AE}" pid="4" name="MSIP_Label_0e0e3895-2f51-492a-8e91-938673f82307_SetDate">
    <vt:lpwstr>2026-02-11T05:46:24Z</vt:lpwstr>
  </property>
  <property fmtid="{D5CDD505-2E9C-101B-9397-08002B2CF9AE}" pid="5" name="MSIP_Label_0e0e3895-2f51-492a-8e91-938673f82307_Method">
    <vt:lpwstr>Privileged</vt:lpwstr>
  </property>
  <property fmtid="{D5CDD505-2E9C-101B-9397-08002B2CF9AE}" pid="6" name="MSIP_Label_0e0e3895-2f51-492a-8e91-938673f82307_Name">
    <vt:lpwstr>TLP (CLEAR)</vt:lpwstr>
  </property>
  <property fmtid="{D5CDD505-2E9C-101B-9397-08002B2CF9AE}" pid="7" name="MSIP_Label_0e0e3895-2f51-492a-8e91-938673f82307_SiteId">
    <vt:lpwstr>ee11ccf7-112c-4284-848b-f229745e715b</vt:lpwstr>
  </property>
  <property fmtid="{D5CDD505-2E9C-101B-9397-08002B2CF9AE}" pid="8" name="MSIP_Label_0e0e3895-2f51-492a-8e91-938673f82307_ActionId">
    <vt:lpwstr>c34ad3cb-d9a8-4771-a5c7-22ac19d8fb88</vt:lpwstr>
  </property>
  <property fmtid="{D5CDD505-2E9C-101B-9397-08002B2CF9AE}" pid="9" name="MSIP_Label_0e0e3895-2f51-492a-8e91-938673f82307_ContentBits">
    <vt:lpwstr>0</vt:lpwstr>
  </property>
  <property fmtid="{D5CDD505-2E9C-101B-9397-08002B2CF9AE}" pid="10" name="MSIP_Label_0e0e3895-2f51-492a-8e91-938673f82307_Tag">
    <vt:lpwstr>10, 0, 1, 1</vt:lpwstr>
  </property>
  <property fmtid="{D5CDD505-2E9C-101B-9397-08002B2CF9AE}" pid="11" name="MediaServiceImageTags">
    <vt:lpwstr/>
  </property>
</Properties>
</file>